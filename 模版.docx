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10B5ED" w14:textId="331F5B6E" w:rsidR="0088618B" w:rsidRDefault="00000000">
      <w:pPr>
        <w:pStyle w:val="aff1"/>
        <w:numPr>
          <w:ilvl w:val="0"/>
          <w:numId w:val="29"/>
        </w:numPr>
        <w:rPr>
          <w:rFonts w:hint="eastAsia"/>
        </w:rPr>
      </w:pPr>
      <w:r>
        <w:t>一种</w:t>
      </w:r>
      <w:r w:rsidR="000B3C84">
        <w:t>通过skill</w:t>
      </w:r>
      <w:proofErr w:type="gramStart"/>
      <w:r w:rsidR="000B3C84">
        <w:t>写专利</w:t>
      </w:r>
      <w:proofErr w:type="gramEnd"/>
      <w:r w:rsidR="000B3C84">
        <w:t>的方法</w:t>
      </w:r>
      <w:proofErr w:type="gramStart"/>
      <w:r>
        <w:t>方法</w:t>
      </w:r>
      <w:proofErr w:type="gramEnd"/>
      <w:r>
        <w:t>，其特征在于，包括：</w:t>
      </w:r>
    </w:p>
    <w:p w14:paraId="2C201712" w14:textId="402F3CC9" w:rsidR="0088618B" w:rsidRDefault="00000000">
      <w:pPr>
        <w:pStyle w:val="aff1"/>
        <w:numPr>
          <w:ilvl w:val="2"/>
          <w:numId w:val="29"/>
        </w:numPr>
        <w:rPr>
          <w:rFonts w:hint="eastAsia"/>
        </w:rPr>
      </w:pPr>
      <w:r>
        <w:t>S101：</w:t>
      </w:r>
      <w:r w:rsidR="000B3C84">
        <w:rPr>
          <w:rFonts w:hint="eastAsia"/>
        </w:rPr>
        <w:t>找到一个智力较高的大模型</w:t>
      </w:r>
    </w:p>
    <w:p w14:paraId="6621DC70" w14:textId="5B7F459C" w:rsidR="000B3C84" w:rsidRDefault="00000000" w:rsidP="000B3C84">
      <w:pPr>
        <w:pStyle w:val="aff1"/>
        <w:numPr>
          <w:ilvl w:val="2"/>
          <w:numId w:val="29"/>
        </w:numPr>
      </w:pPr>
      <w:r>
        <w:t>S102：</w:t>
      </w:r>
      <w:r w:rsidR="000B3C84">
        <w:rPr>
          <w:rFonts w:hint="eastAsia"/>
        </w:rPr>
        <w:t>载入本skill</w:t>
      </w:r>
      <w:r w:rsidR="000B3C84">
        <w:t xml:space="preserve"> </w:t>
      </w:r>
    </w:p>
    <w:p w14:paraId="7EECB06C" w14:textId="31D4920B" w:rsidR="0088618B" w:rsidRDefault="00000000" w:rsidP="009F5B05">
      <w:pPr>
        <w:pStyle w:val="aff1"/>
        <w:numPr>
          <w:ilvl w:val="0"/>
          <w:numId w:val="29"/>
        </w:numPr>
        <w:rPr>
          <w:rFonts w:hint="eastAsia"/>
        </w:rPr>
      </w:pPr>
      <w:r>
        <w:t>根据权利要求1所述的方法，其特征在于，</w:t>
      </w:r>
      <w:r w:rsidR="000B3C84">
        <w:rPr>
          <w:rFonts w:hint="eastAsia"/>
        </w:rPr>
        <w:t>泡一杯茶，耐心等待</w:t>
      </w:r>
    </w:p>
    <w:p w14:paraId="59390D14" w14:textId="24DC3903" w:rsidR="0088618B" w:rsidRDefault="00000000">
      <w:pPr>
        <w:pStyle w:val="aff1"/>
        <w:numPr>
          <w:ilvl w:val="0"/>
          <w:numId w:val="29"/>
        </w:numPr>
        <w:rPr>
          <w:rFonts w:hint="eastAsia"/>
        </w:rPr>
      </w:pPr>
      <w:r>
        <w:t>一种</w:t>
      </w:r>
      <w:r w:rsidR="000B3C84">
        <w:t>通过skill</w:t>
      </w:r>
      <w:proofErr w:type="gramStart"/>
      <w:r w:rsidR="000B3C84">
        <w:t>写专利</w:t>
      </w:r>
      <w:proofErr w:type="gramEnd"/>
      <w:r w:rsidR="000B3C84">
        <w:t>的方法</w:t>
      </w:r>
      <w:r>
        <w:t>系统，包括</w:t>
      </w:r>
      <w:r w:rsidR="000B3C84">
        <w:rPr>
          <w:rFonts w:hint="eastAsia"/>
        </w:rPr>
        <w:t>大模型</w:t>
      </w:r>
      <w:r>
        <w:t>获取模块，用于</w:t>
      </w:r>
      <w:r w:rsidR="000B3C84">
        <w:rPr>
          <w:rFonts w:hint="eastAsia"/>
        </w:rPr>
        <w:t>对接实际的API</w:t>
      </w:r>
      <w:r>
        <w:t>，还包括：</w:t>
      </w:r>
      <w:r w:rsidR="000B3C84">
        <w:rPr>
          <w:rFonts w:hint="eastAsia"/>
        </w:rPr>
        <w:t>运行skill并存储最终结果的存储模块</w:t>
      </w:r>
      <w:r>
        <w:t>。</w:t>
      </w:r>
    </w:p>
    <w:p w14:paraId="7CB79D31" w14:textId="3AA982D6" w:rsidR="0088618B" w:rsidRDefault="00000000">
      <w:pPr>
        <w:pStyle w:val="aff1"/>
        <w:numPr>
          <w:ilvl w:val="0"/>
          <w:numId w:val="29"/>
        </w:numPr>
        <w:rPr>
          <w:rFonts w:hint="eastAsia"/>
        </w:rPr>
        <w:sectPr w:rsidR="0088618B" w:rsidSect="008C32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74" w:right="964" w:bottom="1134" w:left="1531" w:header="907" w:footer="624" w:gutter="0"/>
          <w:lnNumType w:countBy="5" w:restart="newSection"/>
          <w:pgNumType w:start="1"/>
          <w:cols w:space="720"/>
          <w:docGrid w:type="lines" w:linePitch="381"/>
        </w:sectPr>
      </w:pPr>
      <w:r>
        <w:t>一种计算机可读存储介质，其上存储有计算机程序，其特征在于，所述计算机程序被处理器执行时，实现权利要求1至</w:t>
      </w:r>
      <w:r w:rsidR="000B3C84">
        <w:rPr>
          <w:rFonts w:hint="eastAsia"/>
        </w:rPr>
        <w:t>2</w:t>
      </w:r>
      <w:r>
        <w:t>中任一项所述的方法。</w:t>
      </w:r>
    </w:p>
    <w:p w14:paraId="2B165458" w14:textId="332FE1D7" w:rsidR="0088618B" w:rsidRDefault="000B3C84">
      <w:pPr>
        <w:pStyle w:val="afc"/>
      </w:pPr>
      <w:r>
        <w:lastRenderedPageBreak/>
        <w:t>通过</w:t>
      </w:r>
      <w:r>
        <w:t>skill</w:t>
      </w:r>
      <w:proofErr w:type="gramStart"/>
      <w:r>
        <w:t>写专利</w:t>
      </w:r>
      <w:proofErr w:type="gramEnd"/>
      <w:r>
        <w:t>的方法</w:t>
      </w:r>
      <w:r w:rsidR="00000000">
        <w:t>及系统</w:t>
      </w:r>
    </w:p>
    <w:p w14:paraId="12AE6B0B" w14:textId="77777777" w:rsidR="0088618B" w:rsidRDefault="00000000">
      <w:pPr>
        <w:pStyle w:val="1"/>
      </w:pPr>
      <w:r>
        <w:rPr>
          <w:rStyle w:val="afe"/>
        </w:rPr>
        <w:t>技术领域</w:t>
      </w:r>
    </w:p>
    <w:p w14:paraId="484D4BE1" w14:textId="2D6407EC" w:rsidR="0088618B" w:rsidRDefault="00000000">
      <w:pPr>
        <w:pStyle w:val="2"/>
        <w:ind w:firstLine="504"/>
      </w:pPr>
      <w:r>
        <w:rPr>
          <w:rFonts w:ascii="宋体" w:hAnsi="宋体"/>
        </w:rPr>
        <w:t>本发明涉及</w:t>
      </w:r>
      <w:r w:rsidR="000B3C84">
        <w:rPr>
          <w:rFonts w:ascii="宋体" w:hAnsi="宋体" w:hint="eastAsia"/>
        </w:rPr>
        <w:t>利用大模型进行文本处理的领域，尤其是专利申请</w:t>
      </w:r>
      <w:r>
        <w:rPr>
          <w:rFonts w:ascii="宋体" w:hAnsi="宋体"/>
        </w:rPr>
        <w:t>的方法及系统。</w:t>
      </w:r>
    </w:p>
    <w:p w14:paraId="5864CA22" w14:textId="77777777" w:rsidR="0088618B" w:rsidRDefault="00000000">
      <w:pPr>
        <w:pStyle w:val="1"/>
      </w:pPr>
      <w:r>
        <w:rPr>
          <w:rStyle w:val="afe"/>
        </w:rPr>
        <w:t>背景技术</w:t>
      </w:r>
    </w:p>
    <w:p w14:paraId="7D4EDE28" w14:textId="6666A4BC" w:rsidR="0088618B" w:rsidRDefault="000B3C84">
      <w:pPr>
        <w:pStyle w:val="2"/>
        <w:ind w:firstLine="504"/>
      </w:pPr>
      <w:r>
        <w:rPr>
          <w:rFonts w:ascii="宋体" w:hAnsi="宋体" w:hint="eastAsia"/>
        </w:rPr>
        <w:t>专利申请需要人类既理解技术，又理解法律，还要会打字，好累啊</w:t>
      </w:r>
      <w:r w:rsidR="00000000">
        <w:rPr>
          <w:rFonts w:ascii="宋体" w:hAnsi="宋体"/>
        </w:rPr>
        <w:t>。</w:t>
      </w:r>
    </w:p>
    <w:p w14:paraId="55AD9EE3" w14:textId="77777777" w:rsidR="0088618B" w:rsidRDefault="00000000">
      <w:pPr>
        <w:pStyle w:val="1"/>
      </w:pPr>
      <w:r>
        <w:rPr>
          <w:rStyle w:val="afe"/>
        </w:rPr>
        <w:t>发明内容</w:t>
      </w:r>
    </w:p>
    <w:p w14:paraId="00B55C23" w14:textId="1B407590" w:rsidR="0088618B" w:rsidRDefault="00000000">
      <w:pPr>
        <w:pStyle w:val="2"/>
        <w:ind w:firstLine="504"/>
      </w:pPr>
      <w:r>
        <w:rPr>
          <w:rFonts w:ascii="宋体" w:hAnsi="宋体"/>
        </w:rPr>
        <w:t>本发明的目的在于提供一种适用于</w:t>
      </w:r>
      <w:r w:rsidR="000B3C84">
        <w:rPr>
          <w:rFonts w:ascii="宋体" w:hAnsi="宋体" w:hint="eastAsia"/>
        </w:rPr>
        <w:t>自动化生</w:t>
      </w:r>
      <w:proofErr w:type="gramStart"/>
      <w:r w:rsidR="000B3C84">
        <w:rPr>
          <w:rFonts w:ascii="宋体" w:hAnsi="宋体" w:hint="eastAsia"/>
        </w:rPr>
        <w:t>成专利</w:t>
      </w:r>
      <w:proofErr w:type="gramEnd"/>
      <w:r w:rsidR="000B3C84">
        <w:rPr>
          <w:rFonts w:ascii="宋体" w:hAnsi="宋体" w:hint="eastAsia"/>
        </w:rPr>
        <w:t>方法及系统，从而解决人类申请专利费时费力的</w:t>
      </w:r>
      <w:r>
        <w:rPr>
          <w:rFonts w:ascii="宋体" w:hAnsi="宋体"/>
        </w:rPr>
        <w:t>技术问题。</w:t>
      </w:r>
    </w:p>
    <w:p w14:paraId="489C4CE2" w14:textId="7205EB5C" w:rsidR="0088618B" w:rsidRDefault="00000000">
      <w:pPr>
        <w:pStyle w:val="2"/>
        <w:ind w:firstLine="504"/>
      </w:pPr>
      <w:r>
        <w:rPr>
          <w:rFonts w:ascii="宋体" w:hAnsi="宋体"/>
        </w:rPr>
        <w:t>本发明提供的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</w:t>
      </w:r>
      <w:proofErr w:type="gramStart"/>
      <w:r w:rsidR="000B3C84">
        <w:rPr>
          <w:rFonts w:ascii="宋体" w:hAnsi="宋体"/>
        </w:rPr>
        <w:t>方法</w:t>
      </w:r>
      <w:r>
        <w:rPr>
          <w:rFonts w:ascii="宋体" w:hAnsi="宋体"/>
        </w:rPr>
        <w:t>方法</w:t>
      </w:r>
      <w:proofErr w:type="gramEnd"/>
      <w:r>
        <w:rPr>
          <w:rFonts w:ascii="宋体" w:hAnsi="宋体"/>
        </w:rPr>
        <w:t>包括步骤S101至步骤S107。</w:t>
      </w:r>
    </w:p>
    <w:p w14:paraId="2F3E4D59" w14:textId="271C1A95" w:rsidR="000B3C84" w:rsidRDefault="00000000" w:rsidP="000B3C84">
      <w:pPr>
        <w:pStyle w:val="2"/>
        <w:ind w:firstLine="504"/>
        <w:rPr>
          <w:rFonts w:ascii="宋体" w:hAnsi="宋体"/>
        </w:rPr>
      </w:pPr>
      <w:r>
        <w:rPr>
          <w:rFonts w:ascii="宋体" w:hAnsi="宋体"/>
        </w:rPr>
        <w:t>步骤S101，</w:t>
      </w:r>
      <w:r w:rsidR="000B3C84">
        <w:rPr>
          <w:rFonts w:ascii="宋体" w:hAnsi="宋体" w:hint="eastAsia"/>
        </w:rPr>
        <w:t>获取大模型API。</w:t>
      </w:r>
    </w:p>
    <w:p w14:paraId="0B4DF9E1" w14:textId="2C34C15D" w:rsidR="0088618B" w:rsidRPr="000B3C84" w:rsidRDefault="000B3C84" w:rsidP="000B3C84">
      <w:pPr>
        <w:pStyle w:val="2"/>
        <w:ind w:firstLine="504"/>
        <w:rPr>
          <w:rFonts w:ascii="宋体" w:hAnsi="宋体" w:hint="eastAsia"/>
        </w:rPr>
      </w:pPr>
      <w:r>
        <w:rPr>
          <w:rFonts w:ascii="宋体" w:hAnsi="宋体" w:hint="eastAsia"/>
        </w:rPr>
        <w:t>步骤S102, 载入本skill。</w:t>
      </w:r>
    </w:p>
    <w:p w14:paraId="4977D593" w14:textId="5DF177B5" w:rsidR="0088618B" w:rsidRDefault="00000000">
      <w:pPr>
        <w:pStyle w:val="2"/>
        <w:ind w:firstLine="504"/>
      </w:pPr>
      <w:r>
        <w:rPr>
          <w:rFonts w:ascii="宋体" w:hAnsi="宋体"/>
        </w:rPr>
        <w:t>在一种实施方式中，</w:t>
      </w:r>
      <w:r w:rsidR="000B3C84">
        <w:rPr>
          <w:rFonts w:ascii="宋体" w:hAnsi="宋体" w:hint="eastAsia"/>
        </w:rPr>
        <w:t>可以泡一杯茶，耐心等待专利生成</w:t>
      </w:r>
      <w:r>
        <w:rPr>
          <w:rFonts w:ascii="宋体" w:hAnsi="宋体"/>
        </w:rPr>
        <w:t>。</w:t>
      </w:r>
    </w:p>
    <w:p w14:paraId="1DA7CF49" w14:textId="323F8660" w:rsidR="0088618B" w:rsidRDefault="00000000">
      <w:pPr>
        <w:pStyle w:val="2"/>
        <w:ind w:firstLine="504"/>
      </w:pPr>
      <w:r>
        <w:rPr>
          <w:rFonts w:ascii="宋体" w:hAnsi="宋体"/>
        </w:rPr>
        <w:t>在一种实施方式中，</w:t>
      </w:r>
      <w:r w:rsidR="000B3C84">
        <w:rPr>
          <w:rFonts w:ascii="宋体" w:hAnsi="宋体" w:hint="eastAsia"/>
        </w:rPr>
        <w:t>可以使用如下不知名的公式：</w:t>
      </w:r>
    </w:p>
    <w:p w14:paraId="49C7E7A1" w14:textId="77777777" w:rsidR="0088618B" w:rsidRDefault="00000000">
      <w:pPr>
        <w:pStyle w:val="2"/>
        <w:ind w:firstLine="504"/>
        <w:jc w:val="center"/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P,a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den>
        </m:f>
      </m:oMath>
      <w:r>
        <w:rPr>
          <w:rFonts w:ascii="宋体" w:hAnsi="宋体"/>
        </w:rPr>
        <w:t>。</w:t>
      </w:r>
    </w:p>
    <w:p w14:paraId="77F57B93" w14:textId="158AB7B7" w:rsidR="0088618B" w:rsidRDefault="00000000">
      <w:pPr>
        <w:pStyle w:val="2"/>
        <w:ind w:firstLine="504"/>
        <w:rPr>
          <w:rFonts w:hint="eastAsia"/>
        </w:rPr>
      </w:pPr>
      <w:r>
        <w:rPr>
          <w:rFonts w:ascii="宋体" w:hAnsi="宋体"/>
        </w:rPr>
        <w:t>在一种优选实施方式中，</w:t>
      </w:r>
      <w:r w:rsidR="000B3C84">
        <w:rPr>
          <w:rFonts w:ascii="宋体" w:hAnsi="宋体" w:hint="eastAsia"/>
        </w:rPr>
        <w:t>可以选择来两瓶零度可乐。</w:t>
      </w:r>
    </w:p>
    <w:p w14:paraId="1F929CE8" w14:textId="2FB2B59E" w:rsidR="0088618B" w:rsidRDefault="00000000">
      <w:pPr>
        <w:pStyle w:val="2"/>
        <w:ind w:firstLine="504"/>
      </w:pPr>
      <w:r>
        <w:rPr>
          <w:rFonts w:ascii="宋体" w:hAnsi="宋体"/>
        </w:rPr>
        <w:t>本发明还提供一种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的方法</w:t>
      </w:r>
      <w:r>
        <w:rPr>
          <w:rFonts w:ascii="宋体" w:hAnsi="宋体"/>
        </w:rPr>
        <w:t>系统，</w:t>
      </w:r>
      <w:r w:rsidR="000B3C84">
        <w:rPr>
          <w:rFonts w:ascii="宋体" w:hAnsi="宋体" w:hint="eastAsia"/>
        </w:rPr>
        <w:t>包括各种模块，效果主要看花了多少钱，能接入怎样的大模型，是否降智。</w:t>
      </w:r>
    </w:p>
    <w:p w14:paraId="569A3657" w14:textId="48F45CE2" w:rsidR="0088618B" w:rsidRDefault="00000000">
      <w:pPr>
        <w:pStyle w:val="2"/>
        <w:ind w:firstLine="504"/>
      </w:pPr>
      <w:r>
        <w:rPr>
          <w:rFonts w:ascii="宋体" w:hAnsi="宋体"/>
        </w:rPr>
        <w:t>本发明还提供一种计算机可读存储介质，其上存储有计算机程序，所述计算机程序被处理器执行时，实现上述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的方法</w:t>
      </w:r>
      <w:proofErr w:type="gramStart"/>
      <w:r>
        <w:rPr>
          <w:rFonts w:ascii="宋体" w:hAnsi="宋体"/>
        </w:rPr>
        <w:t>方法</w:t>
      </w:r>
      <w:proofErr w:type="gramEnd"/>
      <w:r>
        <w:rPr>
          <w:rFonts w:ascii="宋体" w:hAnsi="宋体"/>
        </w:rPr>
        <w:t>。</w:t>
      </w:r>
    </w:p>
    <w:p w14:paraId="75237B13" w14:textId="5D28F55C" w:rsidR="0088618B" w:rsidRDefault="00000000">
      <w:pPr>
        <w:pStyle w:val="2"/>
        <w:ind w:firstLine="504"/>
      </w:pPr>
      <w:r>
        <w:rPr>
          <w:rFonts w:ascii="宋体" w:hAnsi="宋体"/>
        </w:rPr>
        <w:t>与仅依赖</w:t>
      </w:r>
      <w:r w:rsidR="000B3C84">
        <w:rPr>
          <w:rFonts w:ascii="宋体" w:hAnsi="宋体" w:hint="eastAsia"/>
        </w:rPr>
        <w:t>人类撰写专利文件相比</w:t>
      </w:r>
      <w:r>
        <w:rPr>
          <w:rFonts w:ascii="宋体" w:hAnsi="宋体"/>
        </w:rPr>
        <w:t>，本发明通过</w:t>
      </w:r>
      <w:r w:rsidR="000B3C84">
        <w:rPr>
          <w:rFonts w:ascii="宋体" w:hAnsi="宋体" w:hint="eastAsia"/>
        </w:rPr>
        <w:t>方法，让人类不累，有时间喝茶看电影。</w:t>
      </w:r>
    </w:p>
    <w:p w14:paraId="6D356F14" w14:textId="77777777" w:rsidR="0088618B" w:rsidRDefault="00000000">
      <w:pPr>
        <w:pStyle w:val="1"/>
      </w:pPr>
      <w:r>
        <w:rPr>
          <w:rStyle w:val="afe"/>
        </w:rPr>
        <w:t>附图说明</w:t>
      </w:r>
    </w:p>
    <w:p w14:paraId="35F330C0" w14:textId="3FDEF1EB" w:rsidR="0088618B" w:rsidRDefault="00000000">
      <w:pPr>
        <w:pStyle w:val="2"/>
        <w:ind w:firstLine="504"/>
      </w:pPr>
      <w:r>
        <w:rPr>
          <w:rFonts w:ascii="宋体" w:hAnsi="宋体"/>
        </w:rPr>
        <w:t>图1是本发明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的方法</w:t>
      </w:r>
      <w:r>
        <w:rPr>
          <w:rFonts w:ascii="宋体" w:hAnsi="宋体"/>
        </w:rPr>
        <w:t>系统的模块结构及数据关系示意图。</w:t>
      </w:r>
    </w:p>
    <w:p w14:paraId="4DA21189" w14:textId="2BBE6725" w:rsidR="0088618B" w:rsidRDefault="00000000">
      <w:pPr>
        <w:pStyle w:val="2"/>
        <w:ind w:firstLine="504"/>
      </w:pPr>
      <w:r>
        <w:rPr>
          <w:rFonts w:ascii="宋体" w:hAnsi="宋体"/>
        </w:rPr>
        <w:t>图2是本发明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</w:t>
      </w:r>
      <w:proofErr w:type="gramStart"/>
      <w:r w:rsidR="000B3C84">
        <w:rPr>
          <w:rFonts w:ascii="宋体" w:hAnsi="宋体"/>
        </w:rPr>
        <w:t>方法</w:t>
      </w:r>
      <w:r>
        <w:rPr>
          <w:rFonts w:ascii="宋体" w:hAnsi="宋体"/>
        </w:rPr>
        <w:t>方法</w:t>
      </w:r>
      <w:proofErr w:type="gramEnd"/>
      <w:r>
        <w:rPr>
          <w:rFonts w:ascii="宋体" w:hAnsi="宋体"/>
        </w:rPr>
        <w:t>的总体流程图。</w:t>
      </w:r>
    </w:p>
    <w:p w14:paraId="09DC135E" w14:textId="56EAEE1A" w:rsidR="0088618B" w:rsidRDefault="00000000">
      <w:pPr>
        <w:pStyle w:val="2"/>
        <w:ind w:firstLine="504"/>
      </w:pPr>
      <w:r>
        <w:rPr>
          <w:rFonts w:ascii="宋体" w:hAnsi="宋体"/>
        </w:rPr>
        <w:t>图中：100-</w:t>
      </w:r>
      <w:r w:rsidR="000B3C84">
        <w:rPr>
          <w:rFonts w:ascii="宋体" w:hAnsi="宋体" w:hint="eastAsia"/>
        </w:rPr>
        <w:t>大模型获取</w:t>
      </w:r>
      <w:r>
        <w:rPr>
          <w:rFonts w:ascii="宋体" w:hAnsi="宋体"/>
        </w:rPr>
        <w:t>模块、110-</w:t>
      </w:r>
      <w:r w:rsidR="002E62A5">
        <w:rPr>
          <w:rFonts w:ascii="宋体" w:hAnsi="宋体" w:hint="eastAsia"/>
        </w:rPr>
        <w:t>大模型接入API。</w:t>
      </w:r>
    </w:p>
    <w:p w14:paraId="5ADFC202" w14:textId="77777777" w:rsidR="0088618B" w:rsidRDefault="00000000">
      <w:pPr>
        <w:pStyle w:val="1"/>
      </w:pPr>
      <w:r>
        <w:rPr>
          <w:rStyle w:val="afe"/>
        </w:rPr>
        <w:t>具体实施方式</w:t>
      </w:r>
    </w:p>
    <w:p w14:paraId="55229DCB" w14:textId="5B21A81F" w:rsidR="0088618B" w:rsidRDefault="00000000">
      <w:pPr>
        <w:pStyle w:val="2"/>
        <w:ind w:firstLine="504"/>
      </w:pPr>
      <w:r>
        <w:rPr>
          <w:rFonts w:ascii="宋体" w:hAnsi="宋体"/>
        </w:rPr>
        <w:t>以下结合附图说明本发明的具体实施例。所述实施方式用于说明各技术对象之间的数据关系、处理顺序和</w:t>
      </w:r>
      <w:proofErr w:type="gramStart"/>
      <w:r>
        <w:rPr>
          <w:rFonts w:ascii="宋体" w:hAnsi="宋体"/>
        </w:rPr>
        <w:t>可</w:t>
      </w:r>
      <w:proofErr w:type="gramEnd"/>
      <w:r>
        <w:rPr>
          <w:rFonts w:ascii="宋体" w:hAnsi="宋体"/>
        </w:rPr>
        <w:t>替换实现，不用于限制为单一厂商或单一标签路径；本申请的</w:t>
      </w:r>
      <w:r w:rsidR="002E62A5">
        <w:rPr>
          <w:rFonts w:ascii="宋体" w:hAnsi="宋体" w:hint="eastAsia"/>
        </w:rPr>
        <w:t>大模型可以是Kimi、GLM-5.3或GPT-6，当然有钱有能力也可以上A厨模型</w:t>
      </w:r>
      <w:r>
        <w:rPr>
          <w:rFonts w:ascii="宋体" w:hAnsi="宋体"/>
        </w:rPr>
        <w:t>。</w:t>
      </w:r>
    </w:p>
    <w:p w14:paraId="2C0C5122" w14:textId="77777777" w:rsidR="0088618B" w:rsidRDefault="00000000">
      <w:pPr>
        <w:pStyle w:val="1"/>
      </w:pPr>
      <w:r>
        <w:rPr>
          <w:rStyle w:val="afe"/>
        </w:rPr>
        <w:t>实施例</w:t>
      </w:r>
      <w:r>
        <w:rPr>
          <w:rStyle w:val="afe"/>
        </w:rPr>
        <w:t>1</w:t>
      </w:r>
      <w:r>
        <w:rPr>
          <w:rStyle w:val="afe"/>
        </w:rPr>
        <w:t>。</w:t>
      </w:r>
    </w:p>
    <w:p w14:paraId="6F915DC4" w14:textId="165B1C79" w:rsidR="0088618B" w:rsidRDefault="00000000">
      <w:pPr>
        <w:pStyle w:val="2"/>
        <w:ind w:firstLine="504"/>
      </w:pPr>
      <w:r>
        <w:rPr>
          <w:rFonts w:ascii="宋体" w:hAnsi="宋体"/>
        </w:rPr>
        <w:t>在一些实施例中，如图1所示，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的方法</w:t>
      </w:r>
      <w:r>
        <w:rPr>
          <w:rFonts w:ascii="宋体" w:hAnsi="宋体"/>
        </w:rPr>
        <w:t>系统包括</w:t>
      </w:r>
      <w:r w:rsidR="00D20D2F">
        <w:rPr>
          <w:rFonts w:ascii="宋体" w:hAnsi="宋体"/>
        </w:rPr>
        <w:t>大模型获取模</w:t>
      </w:r>
      <w:r w:rsidR="00D20D2F">
        <w:rPr>
          <w:rFonts w:ascii="宋体" w:hAnsi="宋体"/>
        </w:rPr>
        <w:lastRenderedPageBreak/>
        <w:t>块</w:t>
      </w:r>
      <w:r>
        <w:rPr>
          <w:rFonts w:ascii="宋体" w:hAnsi="宋体"/>
        </w:rPr>
        <w:t>100。</w:t>
      </w:r>
    </w:p>
    <w:p w14:paraId="0D42D0E8" w14:textId="2B4694B1" w:rsidR="0088618B" w:rsidRDefault="00000000">
      <w:pPr>
        <w:pStyle w:val="2"/>
        <w:ind w:firstLine="504"/>
        <w:rPr>
          <w:rFonts w:hint="eastAsia"/>
        </w:rPr>
      </w:pPr>
      <w:r>
        <w:rPr>
          <w:rFonts w:ascii="宋体" w:hAnsi="宋体"/>
        </w:rPr>
        <w:t>例如，某实例的</w:t>
      </w:r>
      <w:r w:rsidR="00D20D2F">
        <w:rPr>
          <w:rFonts w:ascii="宋体" w:hAnsi="宋体" w:hint="eastAsia"/>
        </w:rPr>
        <w:t>使用GLM-5.2，效果还可以。</w:t>
      </w:r>
    </w:p>
    <w:p w14:paraId="1BF0861C" w14:textId="2548C3D1" w:rsidR="0088618B" w:rsidRDefault="00D20D2F">
      <w:pPr>
        <w:pStyle w:val="2"/>
        <w:ind w:firstLine="504"/>
        <w:rPr>
          <w:rFonts w:hint="eastAsia"/>
        </w:rPr>
      </w:pPr>
      <w:r>
        <w:rPr>
          <w:rFonts w:ascii="宋体" w:hAnsi="宋体" w:hint="eastAsia"/>
        </w:rPr>
        <w:t>其具体的使用的方式是在skill中载入了不知名的公式。</w:t>
      </w:r>
    </w:p>
    <w:p w14:paraId="7555AB66" w14:textId="77777777" w:rsidR="0088618B" w:rsidRDefault="00000000">
      <w:pPr>
        <w:pStyle w:val="2"/>
        <w:ind w:firstLine="4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fallback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chest</m:t>
                </m:r>
              </m:sub>
            </m:sSub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ascii="宋体" w:hAnsi="宋体"/>
        </w:rPr>
        <w:t>。</w:t>
      </w:r>
    </w:p>
    <w:p w14:paraId="729D4FFA" w14:textId="77777777" w:rsidR="0088618B" w:rsidRDefault="00000000">
      <w:pPr>
        <w:pStyle w:val="2"/>
        <w:ind w:firstLine="48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fallback</m:t>
            </m:r>
          </m:sub>
        </m:sSub>
        <m:r>
          <w:rPr>
            <w:rFonts w:ascii="Cambria Math" w:hAnsi="Cambria Math"/>
          </w:rPr>
          <m:t>=Q×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fallback</m:t>
            </m:r>
          </m:sub>
        </m:sSub>
      </m:oMath>
      <w:r>
        <w:rPr>
          <w:rFonts w:ascii="宋体" w:hAnsi="宋体"/>
        </w:rPr>
        <w:t>。</w:t>
      </w:r>
    </w:p>
    <w:p w14:paraId="7A753596" w14:textId="62C4556A" w:rsidR="0088618B" w:rsidRDefault="00000000">
      <w:pPr>
        <w:pStyle w:val="2"/>
        <w:ind w:firstLine="504"/>
      </w:pPr>
      <w:r>
        <w:rPr>
          <w:rFonts w:ascii="宋体" w:hAnsi="宋体"/>
        </w:rPr>
        <w:t>该兼容性参考处理的实际触发条件按模态区分。</w:t>
      </w:r>
    </w:p>
    <w:p w14:paraId="7D95C030" w14:textId="77777777" w:rsidR="0088618B" w:rsidRDefault="00000000">
      <w:pPr>
        <w:pStyle w:val="2"/>
        <w:ind w:firstLine="504"/>
        <w:sectPr w:rsidR="0088618B" w:rsidSect="008C3242">
          <w:headerReference w:type="default" r:id="rId14"/>
          <w:pgSz w:w="11907" w:h="16840"/>
          <w:pgMar w:top="1474" w:right="964" w:bottom="1134" w:left="1531" w:header="794" w:footer="624" w:gutter="0"/>
          <w:lnNumType w:countBy="5" w:restart="newSection"/>
          <w:pgNumType w:start="1"/>
          <w:cols w:space="720"/>
          <w:docGrid w:type="linesAndChars" w:linePitch="381"/>
        </w:sectPr>
      </w:pPr>
      <w:r>
        <w:rPr>
          <w:rFonts w:ascii="宋体" w:hAnsi="宋体"/>
        </w:rPr>
        <w:t>上述替代方式均维持以下数据关系：字符编码归</w:t>
      </w:r>
      <w:proofErr w:type="gramStart"/>
      <w:r>
        <w:rPr>
          <w:rFonts w:ascii="宋体" w:hAnsi="宋体"/>
        </w:rPr>
        <w:t>一</w:t>
      </w:r>
      <w:proofErr w:type="gramEnd"/>
      <w:r>
        <w:rPr>
          <w:rFonts w:ascii="宋体" w:hAnsi="宋体"/>
        </w:rPr>
        <w:t>的输出用于形成标准部位编码，多个候选来源的输出经过统一有效性校验后形成目标剂量</w:t>
      </w:r>
      <w:proofErr w:type="gramStart"/>
      <w:r>
        <w:rPr>
          <w:rFonts w:ascii="宋体" w:hAnsi="宋体"/>
        </w:rPr>
        <w:t>量</w:t>
      </w:r>
      <w:proofErr w:type="gramEnd"/>
      <w:r>
        <w:rPr>
          <w:rFonts w:ascii="宋体" w:hAnsi="宋体"/>
        </w:rPr>
        <w:t>，标准部位编码和目标剂量</w:t>
      </w:r>
      <w:proofErr w:type="gramStart"/>
      <w:r>
        <w:rPr>
          <w:rFonts w:ascii="宋体" w:hAnsi="宋体"/>
        </w:rPr>
        <w:t>量</w:t>
      </w:r>
      <w:proofErr w:type="gramEnd"/>
      <w:r>
        <w:rPr>
          <w:rFonts w:ascii="宋体" w:hAnsi="宋体"/>
        </w:rPr>
        <w:t>在系数确定及模态剂量计算处汇合。只要维持该数据关系，即可在不同的工程部署中实施本发明。</w:t>
      </w:r>
    </w:p>
    <w:p w14:paraId="74FAF130" w14:textId="15273ABE" w:rsidR="0088618B" w:rsidRDefault="0016444E">
      <w:pPr>
        <w:pStyle w:val="afa"/>
        <w:keepNext/>
      </w:pPr>
      <w:r>
        <w:rPr>
          <w:noProof/>
        </w:rPr>
        <w:lastRenderedPageBreak/>
        <w:drawing>
          <wp:inline distT="0" distB="0" distL="0" distR="0" wp14:anchorId="7E764A86" wp14:editId="305B8D63">
            <wp:extent cx="1952625" cy="1426210"/>
            <wp:effectExtent l="0" t="0" r="9525" b="2540"/>
            <wp:docPr id="6844303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54" r="6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54" cy="142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3B319" w14:textId="77777777" w:rsidR="0088618B" w:rsidRDefault="00000000">
      <w:pPr>
        <w:pStyle w:val="afa"/>
        <w:keepLines/>
      </w:pPr>
      <w:r>
        <w:rPr>
          <w:rFonts w:ascii="宋体" w:hAnsi="宋体"/>
        </w:rPr>
        <w:t>图1</w:t>
      </w:r>
    </w:p>
    <w:p w14:paraId="5AFABF3D" w14:textId="37290D41" w:rsidR="0088618B" w:rsidRDefault="006078E4">
      <w:pPr>
        <w:pStyle w:val="afa"/>
        <w:keepNext/>
        <w:pageBreakBefore/>
      </w:pPr>
      <w:r>
        <w:rPr>
          <w:noProof/>
        </w:rPr>
        <w:lastRenderedPageBreak/>
        <w:drawing>
          <wp:inline distT="0" distB="0" distL="0" distR="0" wp14:anchorId="5460EEBE" wp14:editId="04F266A3">
            <wp:extent cx="2981325" cy="3181985"/>
            <wp:effectExtent l="0" t="0" r="9525" b="0"/>
            <wp:docPr id="4141036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21" r="5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77C59" w14:textId="77777777" w:rsidR="0088618B" w:rsidRDefault="00000000">
      <w:pPr>
        <w:pStyle w:val="afa"/>
        <w:keepLines/>
      </w:pPr>
      <w:r>
        <w:rPr>
          <w:rFonts w:ascii="宋体" w:hAnsi="宋体"/>
        </w:rPr>
        <w:t>图2</w:t>
      </w:r>
    </w:p>
    <w:p w14:paraId="40C0D3AC" w14:textId="6C3528F8" w:rsidR="0088618B" w:rsidRDefault="0088618B">
      <w:pPr>
        <w:pStyle w:val="afa"/>
        <w:keepLines/>
        <w:sectPr w:rsidR="0088618B" w:rsidSect="00D55873">
          <w:headerReference w:type="default" r:id="rId17"/>
          <w:footerReference w:type="default" r:id="rId18"/>
          <w:pgSz w:w="11907" w:h="16840"/>
          <w:pgMar w:top="1474" w:right="964" w:bottom="1134" w:left="1531" w:header="567" w:footer="964" w:gutter="0"/>
          <w:pgNumType w:start="1"/>
          <w:cols w:space="720"/>
          <w:docGrid w:type="lines" w:linePitch="381"/>
        </w:sectPr>
      </w:pPr>
    </w:p>
    <w:p w14:paraId="40854B25" w14:textId="6FE1A1AC" w:rsidR="0088618B" w:rsidRDefault="00000000">
      <w:pPr>
        <w:pStyle w:val="2"/>
        <w:ind w:firstLine="504"/>
        <w:sectPr w:rsidR="0088618B" w:rsidSect="008C3242">
          <w:headerReference w:type="default" r:id="rId19"/>
          <w:footerReference w:type="default" r:id="rId20"/>
          <w:headerReference w:type="first" r:id="rId21"/>
          <w:pgSz w:w="11907" w:h="16840"/>
          <w:pgMar w:top="1474" w:right="1134" w:bottom="1418" w:left="1531" w:header="794" w:footer="624" w:gutter="0"/>
          <w:lnNumType w:countBy="5" w:restart="newSection"/>
          <w:pgNumType w:start="1"/>
          <w:cols w:space="720"/>
          <w:docGrid w:type="lines" w:linePitch="381"/>
        </w:sectPr>
      </w:pPr>
      <w:r>
        <w:rPr>
          <w:rFonts w:ascii="宋体" w:hAnsi="宋体"/>
        </w:rPr>
        <w:lastRenderedPageBreak/>
        <w:t>本发明公开一种</w:t>
      </w:r>
      <w:r w:rsidR="000B3C84">
        <w:rPr>
          <w:rFonts w:ascii="宋体" w:hAnsi="宋体"/>
        </w:rPr>
        <w:t>通过skill</w:t>
      </w:r>
      <w:proofErr w:type="gramStart"/>
      <w:r w:rsidR="000B3C84">
        <w:rPr>
          <w:rFonts w:ascii="宋体" w:hAnsi="宋体"/>
        </w:rPr>
        <w:t>写专利</w:t>
      </w:r>
      <w:proofErr w:type="gramEnd"/>
      <w:r w:rsidR="000B3C84">
        <w:rPr>
          <w:rFonts w:ascii="宋体" w:hAnsi="宋体"/>
        </w:rPr>
        <w:t>的</w:t>
      </w:r>
      <w:proofErr w:type="gramStart"/>
      <w:r w:rsidR="000B3C84">
        <w:rPr>
          <w:rFonts w:ascii="宋体" w:hAnsi="宋体"/>
        </w:rPr>
        <w:t>方法</w:t>
      </w:r>
      <w:r>
        <w:rPr>
          <w:rFonts w:ascii="宋体" w:hAnsi="宋体"/>
        </w:rPr>
        <w:t>方法</w:t>
      </w:r>
      <w:proofErr w:type="gramEnd"/>
      <w:r>
        <w:rPr>
          <w:rFonts w:ascii="宋体" w:hAnsi="宋体"/>
        </w:rPr>
        <w:t>及系统。</w:t>
      </w:r>
      <w:r w:rsidR="00D20D2F">
        <w:rPr>
          <w:rFonts w:ascii="宋体" w:hAnsi="宋体" w:hint="eastAsia"/>
        </w:rPr>
        <w:t>很强，很好，节省人力。</w:t>
      </w:r>
    </w:p>
    <w:p w14:paraId="54A0A63A" w14:textId="542290C8" w:rsidR="0088618B" w:rsidRDefault="00D20D2F">
      <w:pPr>
        <w:pStyle w:val="afa"/>
      </w:pPr>
      <w:r>
        <w:rPr>
          <w:noProof/>
        </w:rPr>
        <w:lastRenderedPageBreak/>
        <w:drawing>
          <wp:inline distT="0" distB="0" distL="0" distR="0" wp14:anchorId="267849DB" wp14:editId="6FB617AB">
            <wp:extent cx="1952625" cy="1426210"/>
            <wp:effectExtent l="0" t="0" r="9525" b="2540"/>
            <wp:docPr id="6284816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54" r="6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54" cy="142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618B" w:rsidSect="00D55873">
      <w:headerReference w:type="default" r:id="rId22"/>
      <w:headerReference w:type="first" r:id="rId23"/>
      <w:footerReference w:type="first" r:id="rId24"/>
      <w:pgSz w:w="11907" w:h="16840"/>
      <w:pgMar w:top="1474" w:right="1134" w:bottom="1418" w:left="1531" w:header="794" w:footer="624" w:gutter="0"/>
      <w:pgNumType w:start="1"/>
      <w:cols w:space="720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8D15" w14:textId="77777777" w:rsidR="00866580" w:rsidRDefault="00866580">
      <w:r>
        <w:separator/>
      </w:r>
    </w:p>
  </w:endnote>
  <w:endnote w:type="continuationSeparator" w:id="0">
    <w:p w14:paraId="08D87615" w14:textId="77777777" w:rsidR="00866580" w:rsidRDefault="0086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17C1" w14:textId="77777777" w:rsidR="00A0236C" w:rsidRDefault="00A0236C">
    <w:pPr>
      <w:pStyle w:val="New2"/>
      <w:ind w:firstLine="3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733857"/>
      <w:docPartObj>
        <w:docPartGallery w:val="Page Numbers (Bottom of Page)"/>
        <w:docPartUnique/>
      </w:docPartObj>
    </w:sdtPr>
    <w:sdtContent>
      <w:p w14:paraId="5CDF3416" w14:textId="77777777" w:rsidR="00806F91" w:rsidRDefault="00806F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9DE106C" w14:textId="77777777" w:rsidR="00A0236C" w:rsidRDefault="00A0236C">
    <w:pPr>
      <w:pStyle w:val="New2"/>
      <w:ind w:firstLine="38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E4D9" w14:textId="77777777" w:rsidR="00A0236C" w:rsidRDefault="00A0236C">
    <w:pPr>
      <w:pStyle w:val="New2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003F78" w:rsidRPr="00003F78">
      <w:rPr>
        <w:noProof/>
        <w:lang w:val="zh-CN"/>
      </w:rPr>
      <w:t>1</w:t>
    </w:r>
    <w:r>
      <w:fldChar w:fldCharType="end"/>
    </w:r>
  </w:p>
  <w:p w14:paraId="6CA91B5E" w14:textId="77777777" w:rsidR="00A0236C" w:rsidRDefault="00A0236C">
    <w:pPr>
      <w:pStyle w:val="New2"/>
      <w:ind w:firstLine="38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086407"/>
      <w:docPartObj>
        <w:docPartGallery w:val="Page Numbers (Bottom of Page)"/>
        <w:docPartUnique/>
      </w:docPartObj>
    </w:sdtPr>
    <w:sdtContent>
      <w:p w14:paraId="254F023F" w14:textId="77777777" w:rsidR="002309E8" w:rsidRDefault="002309E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16033A" w14:textId="77777777" w:rsidR="0048548C" w:rsidRDefault="0048548C" w:rsidP="0048548C">
    <w:pPr>
      <w:pStyle w:val="New2"/>
      <w:tabs>
        <w:tab w:val="clear" w:pos="4320"/>
        <w:tab w:val="clear" w:pos="8640"/>
        <w:tab w:val="left" w:pos="4153"/>
      </w:tabs>
      <w:ind w:firstLine="38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3556339"/>
      <w:docPartObj>
        <w:docPartGallery w:val="Page Numbers (Bottom of Page)"/>
        <w:docPartUnique/>
      </w:docPartObj>
    </w:sdtPr>
    <w:sdtContent>
      <w:p w14:paraId="40E42D2B" w14:textId="77777777" w:rsidR="002309E8" w:rsidRDefault="002309E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CA5B313" w14:textId="77777777" w:rsidR="004A1FDF" w:rsidRDefault="004A1FDF" w:rsidP="0048548C">
    <w:pPr>
      <w:pStyle w:val="New2"/>
      <w:tabs>
        <w:tab w:val="clear" w:pos="4320"/>
        <w:tab w:val="clear" w:pos="8640"/>
        <w:tab w:val="left" w:pos="4153"/>
      </w:tabs>
      <w:ind w:firstLine="38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A371B" w14:textId="77777777" w:rsidR="004A1FDF" w:rsidRDefault="004A1FDF">
    <w:pPr>
      <w:pStyle w:val="New2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Pr="00003F78">
      <w:rPr>
        <w:noProof/>
        <w:lang w:val="zh-CN"/>
      </w:rPr>
      <w:t>1</w:t>
    </w:r>
    <w:r>
      <w:fldChar w:fldCharType="end"/>
    </w:r>
  </w:p>
  <w:p w14:paraId="37F0C334" w14:textId="77777777" w:rsidR="004A1FDF" w:rsidRDefault="004A1FDF">
    <w:pPr>
      <w:pStyle w:val="New2"/>
      <w:ind w:firstLine="3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CDFB" w14:textId="77777777" w:rsidR="00866580" w:rsidRDefault="00866580">
      <w:r>
        <w:separator/>
      </w:r>
    </w:p>
  </w:footnote>
  <w:footnote w:type="continuationSeparator" w:id="0">
    <w:p w14:paraId="65B5C598" w14:textId="77777777" w:rsidR="00866580" w:rsidRDefault="00866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C57F" w14:textId="77777777" w:rsidR="00A0236C" w:rsidRDefault="00A0236C">
    <w:pPr>
      <w:pStyle w:val="New0"/>
      <w:ind w:firstLine="3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7FBD" w14:textId="77777777" w:rsidR="00A0236C" w:rsidRPr="00D92A1A" w:rsidRDefault="00F96B04" w:rsidP="00F96B04">
    <w:pPr>
      <w:tabs>
        <w:tab w:val="center" w:pos="4706"/>
        <w:tab w:val="right" w:pos="9412"/>
      </w:tabs>
      <w:jc w:val="left"/>
      <w:rPr>
        <w:rFonts w:ascii="黑体" w:eastAsia="黑体" w:hAnsi="黑体" w:hint="eastAsia"/>
        <w:spacing w:val="300"/>
        <w:sz w:val="28"/>
        <w:szCs w:val="28"/>
      </w:rPr>
    </w:pPr>
    <w:bookmarkStart w:id="0" w:name="_Hlk113524189"/>
    <w:r>
      <w:rPr>
        <w:rFonts w:ascii="黑体" w:eastAsia="黑体" w:hAnsi="黑体"/>
        <w:sz w:val="28"/>
        <w:szCs w:val="28"/>
      </w:rPr>
      <w:tab/>
    </w:r>
    <w:r w:rsidR="00C71FA5" w:rsidRPr="00D92A1A">
      <w:rPr>
        <w:rFonts w:ascii="黑体" w:eastAsia="黑体" w:hAnsi="黑体" w:hint="eastAsia"/>
        <w:noProof/>
        <w:spacing w:val="300"/>
        <w:sz w:val="28"/>
        <w:szCs w:val="28"/>
        <w:lang w:val="zh-CN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21970F5F" wp14:editId="3B3577AB">
              <wp:simplePos x="0" y="0"/>
              <wp:positionH relativeFrom="margin">
                <wp:align>right</wp:align>
              </wp:positionH>
              <wp:positionV relativeFrom="paragraph">
                <wp:posOffset>281516</wp:posOffset>
              </wp:positionV>
              <wp:extent cx="5940425" cy="1270"/>
              <wp:effectExtent l="0" t="0" r="0" b="0"/>
              <wp:wrapTopAndBottom/>
              <wp:docPr id="8" name="任意多边形: 形状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0425" cy="1270"/>
                      </a:xfrm>
                      <a:custGeom>
                        <a:avLst/>
                        <a:gdLst>
                          <a:gd name="T0" fmla="+- 0 1276 1276"/>
                          <a:gd name="T1" fmla="*/ T0 w 9355"/>
                          <a:gd name="T2" fmla="+- 0 10630 1276"/>
                          <a:gd name="T3" fmla="*/ T2 w 935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355">
                            <a:moveTo>
                              <a:pt x="0" y="0"/>
                            </a:moveTo>
                            <a:lnTo>
                              <a:pt x="9354" y="0"/>
                            </a:lnTo>
                          </a:path>
                        </a:pathLst>
                      </a:custGeom>
                      <a:ln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4B5C49C7" id="任意多边形: 形状 8" o:spid="_x0000_s1026" style="position:absolute;margin-left:416.55pt;margin-top:22.15pt;width:467.75pt;height:.1pt;z-index:-2516464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" path="m,l9354,e" filled="f" strokecolor="black [3200]" strokeweight="1.5pt">
              <v:stroke joinstyle="miter"/>
              <v:path arrowok="t" o:connecttype="custom" o:connectlocs="0,0;5939790,0" o:connectangles="0,0"/>
              <w10:wrap type="topAndBottom" anchorx="margin"/>
            </v:shape>
          </w:pict>
        </mc:Fallback>
      </mc:AlternateContent>
    </w:r>
    <w:r w:rsidR="00111966" w:rsidRPr="00D92A1A">
      <w:rPr>
        <w:rFonts w:ascii="黑体" w:eastAsia="黑体" w:hAnsi="黑体" w:hint="eastAsia"/>
        <w:spacing w:val="300"/>
        <w:sz w:val="28"/>
        <w:szCs w:val="28"/>
      </w:rPr>
      <w:t>权利要求</w:t>
    </w:r>
    <w:r w:rsidR="002307BA" w:rsidRPr="00D92A1A">
      <w:rPr>
        <w:rFonts w:ascii="黑体" w:eastAsia="黑体" w:hAnsi="黑体" w:hint="eastAsia"/>
        <w:spacing w:val="300"/>
        <w:sz w:val="28"/>
        <w:szCs w:val="28"/>
      </w:rPr>
      <w:t>书</w:t>
    </w:r>
    <w:bookmarkEnd w:id="0"/>
    <w:r w:rsidRPr="00D92A1A">
      <w:rPr>
        <w:rFonts w:ascii="黑体" w:eastAsia="黑体" w:hAnsi="黑体"/>
        <w:spacing w:val="300"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8319171"/>
  <w:p w14:paraId="598BECA4" w14:textId="77777777" w:rsidR="00A0236C" w:rsidRPr="00925315" w:rsidRDefault="00A35DD9" w:rsidP="00DD622E">
    <w:pPr>
      <w:pStyle w:val="af3"/>
      <w:spacing w:beforeLines="400" w:before="960"/>
      <w:ind w:firstLine="723"/>
      <w:rPr>
        <w:rFonts w:ascii="楷体" w:eastAsia="楷体" w:hAnsi="楷体" w:hint="eastAsia"/>
        <w:spacing w:val="6"/>
        <w:sz w:val="28"/>
      </w:rPr>
    </w:pPr>
    <w:r w:rsidRPr="00925315">
      <w:rPr>
        <w:rFonts w:ascii="楷体" w:eastAsia="楷体" w:hAnsi="楷体"/>
        <w:noProof/>
        <w:snapToGrid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3CB1E4" wp14:editId="6C813857">
              <wp:simplePos x="0" y="0"/>
              <wp:positionH relativeFrom="column">
                <wp:posOffset>-18415</wp:posOffset>
              </wp:positionH>
              <wp:positionV relativeFrom="paragraph">
                <wp:posOffset>933450</wp:posOffset>
              </wp:positionV>
              <wp:extent cx="5918200" cy="635"/>
              <wp:effectExtent l="10160" t="9525" r="15240" b="18415"/>
              <wp:wrapSquare wrapText="bothSides"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8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116F619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3.5pt" to="464.55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" strokeweight="1.5pt">
              <w10:wrap type="square"/>
            </v:line>
          </w:pict>
        </mc:Fallback>
      </mc:AlternateContent>
    </w:r>
    <w:r w:rsidR="00A0236C" w:rsidRPr="00925315">
      <w:rPr>
        <w:rFonts w:ascii="楷体" w:eastAsia="楷体" w:hAnsi="楷体" w:hint="eastAsia"/>
      </w:rPr>
      <w:t>权利要求书</w:t>
    </w:r>
    <w:r w:rsidR="00A0236C" w:rsidRPr="00925315">
      <w:rPr>
        <w:rFonts w:ascii="楷体" w:eastAsia="楷体" w:hAnsi="楷体"/>
      </w:rPr>
      <w:tab/>
    </w:r>
    <w:bookmarkEnd w:id="1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AE00" w14:textId="77777777" w:rsidR="00C71FA5" w:rsidRPr="00D92A1A" w:rsidRDefault="00C71FA5" w:rsidP="00716DE9">
    <w:pPr>
      <w:jc w:val="center"/>
      <w:rPr>
        <w:rFonts w:ascii="黑体" w:eastAsia="黑体" w:hAnsi="黑体" w:hint="eastAsia"/>
        <w:spacing w:val="300"/>
        <w:sz w:val="28"/>
        <w:szCs w:val="28"/>
      </w:rPr>
    </w:pPr>
    <w:r w:rsidRPr="00D92A1A">
      <w:rPr>
        <w:rFonts w:ascii="黑体" w:eastAsia="黑体" w:hAnsi="黑体" w:hint="eastAsia"/>
        <w:noProof/>
        <w:spacing w:val="300"/>
        <w:sz w:val="28"/>
        <w:szCs w:val="28"/>
        <w:lang w:val="zh-CN"/>
      </w:rPr>
      <mc:AlternateContent>
        <mc:Choice Requires="wps">
          <w:drawing>
            <wp:anchor distT="0" distB="0" distL="0" distR="0" simplePos="0" relativeHeight="251672064" behindDoc="1" locked="0" layoutInCell="1" allowOverlap="1" wp14:anchorId="345B4A82" wp14:editId="2D461C18">
              <wp:simplePos x="0" y="0"/>
              <wp:positionH relativeFrom="margin">
                <wp:align>right</wp:align>
              </wp:positionH>
              <wp:positionV relativeFrom="paragraph">
                <wp:posOffset>281516</wp:posOffset>
              </wp:positionV>
              <wp:extent cx="5940425" cy="1270"/>
              <wp:effectExtent l="0" t="0" r="0" b="0"/>
              <wp:wrapTopAndBottom/>
              <wp:docPr id="16" name="任意多边形: 形状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0425" cy="1270"/>
                      </a:xfrm>
                      <a:custGeom>
                        <a:avLst/>
                        <a:gdLst>
                          <a:gd name="T0" fmla="+- 0 1276 1276"/>
                          <a:gd name="T1" fmla="*/ T0 w 9355"/>
                          <a:gd name="T2" fmla="+- 0 10630 1276"/>
                          <a:gd name="T3" fmla="*/ T2 w 935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355">
                            <a:moveTo>
                              <a:pt x="0" y="0"/>
                            </a:moveTo>
                            <a:lnTo>
                              <a:pt x="9354" y="0"/>
                            </a:lnTo>
                          </a:path>
                        </a:pathLst>
                      </a:custGeom>
                      <a:ln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B66C338" id="任意多边形: 形状 16" o:spid="_x0000_s1026" style="position:absolute;margin-left:416.55pt;margin-top:22.15pt;width:467.75pt;height:.1pt;z-index:-2516444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" path="m,l9354,e" filled="f" strokecolor="black [3200]" strokeweight="1.5pt">
              <v:stroke joinstyle="miter"/>
              <v:path arrowok="t" o:connecttype="custom" o:connectlocs="0,0;5939790,0" o:connectangles="0,0"/>
              <w10:wrap type="topAndBottom" anchorx="margin"/>
            </v:shape>
          </w:pict>
        </mc:Fallback>
      </mc:AlternateContent>
    </w:r>
    <w:r w:rsidR="00953F06" w:rsidRPr="00D92A1A">
      <w:rPr>
        <w:rFonts w:ascii="黑体" w:eastAsia="黑体" w:hAnsi="黑体" w:hint="eastAsia"/>
        <w:spacing w:val="300"/>
        <w:sz w:val="28"/>
        <w:szCs w:val="28"/>
      </w:rPr>
      <w:t>说明书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A741" w14:textId="77777777" w:rsidR="00953F06" w:rsidRPr="00D92A1A" w:rsidRDefault="00953F06" w:rsidP="00716DE9">
    <w:pPr>
      <w:jc w:val="center"/>
      <w:rPr>
        <w:rFonts w:ascii="黑体" w:eastAsia="黑体" w:hAnsi="黑体" w:hint="eastAsia"/>
        <w:spacing w:val="300"/>
        <w:sz w:val="28"/>
        <w:szCs w:val="28"/>
      </w:rPr>
    </w:pPr>
    <w:r w:rsidRPr="00D92A1A">
      <w:rPr>
        <w:rFonts w:ascii="黑体" w:eastAsia="黑体" w:hAnsi="黑体" w:hint="eastAsia"/>
        <w:noProof/>
        <w:spacing w:val="300"/>
        <w:sz w:val="28"/>
        <w:szCs w:val="28"/>
        <w:lang w:val="zh-CN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75B08767" wp14:editId="10476D96">
              <wp:simplePos x="0" y="0"/>
              <wp:positionH relativeFrom="margin">
                <wp:align>right</wp:align>
              </wp:positionH>
              <wp:positionV relativeFrom="paragraph">
                <wp:posOffset>281516</wp:posOffset>
              </wp:positionV>
              <wp:extent cx="5940425" cy="1270"/>
              <wp:effectExtent l="0" t="0" r="0" b="0"/>
              <wp:wrapTopAndBottom/>
              <wp:docPr id="17" name="任意多边形: 形状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0425" cy="1270"/>
                      </a:xfrm>
                      <a:custGeom>
                        <a:avLst/>
                        <a:gdLst>
                          <a:gd name="T0" fmla="+- 0 1276 1276"/>
                          <a:gd name="T1" fmla="*/ T0 w 9355"/>
                          <a:gd name="T2" fmla="+- 0 10630 1276"/>
                          <a:gd name="T3" fmla="*/ T2 w 935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355">
                            <a:moveTo>
                              <a:pt x="0" y="0"/>
                            </a:moveTo>
                            <a:lnTo>
                              <a:pt x="9354" y="0"/>
                            </a:lnTo>
                          </a:path>
                        </a:pathLst>
                      </a:custGeom>
                      <a:ln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4D92287C" id="任意多边形: 形状 17" o:spid="_x0000_s1026" style="position:absolute;margin-left:416.55pt;margin-top:22.15pt;width:467.75pt;height:.1pt;z-index:-25164236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" path="m,l9354,e" filled="f" strokecolor="black [3200]" strokeweight="1.5pt">
              <v:stroke joinstyle="miter"/>
              <v:path arrowok="t" o:connecttype="custom" o:connectlocs="0,0;5939790,0" o:connectangles="0,0"/>
              <w10:wrap type="topAndBottom" anchorx="margin"/>
            </v:shape>
          </w:pict>
        </mc:Fallback>
      </mc:AlternateContent>
    </w:r>
    <w:r w:rsidRPr="00D92A1A">
      <w:rPr>
        <w:rFonts w:ascii="黑体" w:eastAsia="黑体" w:hAnsi="黑体" w:hint="eastAsia"/>
        <w:spacing w:val="300"/>
        <w:sz w:val="28"/>
        <w:szCs w:val="28"/>
      </w:rPr>
      <w:t>说明书附图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4F19" w14:textId="77777777" w:rsidR="00953F06" w:rsidRPr="00D92A1A" w:rsidRDefault="002F5FF2" w:rsidP="00716DE9">
    <w:pPr>
      <w:jc w:val="center"/>
      <w:rPr>
        <w:rFonts w:ascii="黑体" w:eastAsia="黑体" w:hAnsi="黑体" w:hint="eastAsia"/>
        <w:spacing w:val="300"/>
        <w:sz w:val="28"/>
        <w:szCs w:val="28"/>
      </w:rPr>
    </w:pPr>
    <w:r w:rsidRPr="00D92A1A">
      <w:rPr>
        <w:rFonts w:ascii="黑体" w:eastAsia="黑体" w:hAnsi="黑体" w:hint="eastAsia"/>
        <w:spacing w:val="300"/>
        <w:sz w:val="28"/>
        <w:szCs w:val="28"/>
      </w:rPr>
      <w:t>说明书</w:t>
    </w:r>
    <w:r w:rsidR="00953F06" w:rsidRPr="00D92A1A">
      <w:rPr>
        <w:rFonts w:ascii="黑体" w:eastAsia="黑体" w:hAnsi="黑体" w:hint="eastAsia"/>
        <w:noProof/>
        <w:spacing w:val="300"/>
        <w:sz w:val="28"/>
        <w:szCs w:val="28"/>
        <w:lang w:val="zh-CN"/>
      </w:rPr>
      <mc:AlternateContent>
        <mc:Choice Requires="wps">
          <w:drawing>
            <wp:anchor distT="0" distB="0" distL="0" distR="0" simplePos="0" relativeHeight="251676160" behindDoc="1" locked="0" layoutInCell="1" allowOverlap="1" wp14:anchorId="1F43CE03" wp14:editId="07431D9D">
              <wp:simplePos x="0" y="0"/>
              <wp:positionH relativeFrom="margin">
                <wp:align>right</wp:align>
              </wp:positionH>
              <wp:positionV relativeFrom="paragraph">
                <wp:posOffset>272626</wp:posOffset>
              </wp:positionV>
              <wp:extent cx="5864225" cy="45085"/>
              <wp:effectExtent l="0" t="0" r="0" b="0"/>
              <wp:wrapTopAndBottom/>
              <wp:docPr id="18" name="任意多边形: 形状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64225" cy="45085"/>
                      </a:xfrm>
                      <a:custGeom>
                        <a:avLst/>
                        <a:gdLst>
                          <a:gd name="T0" fmla="+- 0 1276 1276"/>
                          <a:gd name="T1" fmla="*/ T0 w 9355"/>
                          <a:gd name="T2" fmla="+- 0 10630 1276"/>
                          <a:gd name="T3" fmla="*/ T2 w 935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355">
                            <a:moveTo>
                              <a:pt x="0" y="0"/>
                            </a:moveTo>
                            <a:lnTo>
                              <a:pt x="9354" y="0"/>
                            </a:lnTo>
                          </a:path>
                        </a:pathLst>
                      </a:custGeom>
                      <a:ln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7E816268" id="任意多边形: 形状 18" o:spid="_x0000_s1026" style="position:absolute;margin-left:410.55pt;margin-top:21.45pt;width:461.75pt;height:3.55pt;z-index:-25164032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3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" path="m,l9354,e" filled="f" strokecolor="black [3200]" strokeweight="1.5pt">
              <v:stroke joinstyle="miter"/>
              <v:path arrowok="t" o:connecttype="custom" o:connectlocs="0,0;5863598,0" o:connectangles="0,0"/>
              <w10:wrap type="topAndBottom" anchorx="margin"/>
            </v:shape>
          </w:pict>
        </mc:Fallback>
      </mc:AlternateContent>
    </w:r>
    <w:r w:rsidR="00953F06" w:rsidRPr="00D92A1A">
      <w:rPr>
        <w:rFonts w:ascii="黑体" w:eastAsia="黑体" w:hAnsi="黑体" w:hint="eastAsia"/>
        <w:spacing w:val="300"/>
        <w:sz w:val="28"/>
        <w:szCs w:val="28"/>
      </w:rPr>
      <w:t>摘要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7434" w14:textId="77777777" w:rsidR="00A0236C" w:rsidRPr="0048548C" w:rsidRDefault="00A35DD9" w:rsidP="0048548C">
    <w:pPr>
      <w:pStyle w:val="af3"/>
      <w:spacing w:beforeLines="300" w:before="720"/>
      <w:ind w:firstLine="723"/>
      <w:rPr>
        <w:rFonts w:ascii="楷体" w:eastAsia="楷体" w:hAnsi="楷体" w:hint="eastAsia"/>
      </w:rPr>
    </w:pPr>
    <w:r w:rsidRPr="0048548C">
      <w:rPr>
        <w:rFonts w:ascii="楷体" w:eastAsia="楷体" w:hAnsi="楷体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4D3BF51" wp14:editId="3A5F5181">
              <wp:simplePos x="0" y="0"/>
              <wp:positionH relativeFrom="column">
                <wp:posOffset>-18415</wp:posOffset>
              </wp:positionH>
              <wp:positionV relativeFrom="paragraph">
                <wp:posOffset>933450</wp:posOffset>
              </wp:positionV>
              <wp:extent cx="5918200" cy="635"/>
              <wp:effectExtent l="10160" t="9525" r="15240" b="18415"/>
              <wp:wrapSquare wrapText="bothSides"/>
              <wp:docPr id="869899882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8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487498F6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3.5pt" to="464.55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" strokeweight="1.5pt">
              <w10:wrap type="square"/>
            </v:line>
          </w:pict>
        </mc:Fallback>
      </mc:AlternateContent>
    </w:r>
    <w:r w:rsidR="00A0236C" w:rsidRPr="0048548C">
      <w:rPr>
        <w:rFonts w:ascii="楷体" w:eastAsia="楷体" w:hAnsi="楷体" w:hint="eastAsia"/>
      </w:rPr>
      <w:t>说明书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19FC" w14:textId="77777777" w:rsidR="002F5FF2" w:rsidRPr="00D92A1A" w:rsidRDefault="002F5FF2" w:rsidP="00716DE9">
    <w:pPr>
      <w:jc w:val="center"/>
      <w:rPr>
        <w:rFonts w:ascii="黑体" w:eastAsia="黑体" w:hAnsi="黑体" w:hint="eastAsia"/>
        <w:spacing w:val="300"/>
        <w:sz w:val="28"/>
        <w:szCs w:val="28"/>
      </w:rPr>
    </w:pPr>
    <w:r w:rsidRPr="00D92A1A">
      <w:rPr>
        <w:rFonts w:ascii="黑体" w:eastAsia="黑体" w:hAnsi="黑体" w:hint="eastAsia"/>
        <w:noProof/>
        <w:spacing w:val="300"/>
        <w:sz w:val="28"/>
        <w:szCs w:val="28"/>
        <w:lang w:val="zh-CN"/>
      </w:rPr>
      <mc:AlternateContent>
        <mc:Choice Requires="wps">
          <w:drawing>
            <wp:anchor distT="0" distB="0" distL="0" distR="0" simplePos="0" relativeHeight="251678208" behindDoc="1" locked="0" layoutInCell="1" allowOverlap="1" wp14:anchorId="75C69BD9" wp14:editId="5F55D9CD">
              <wp:simplePos x="0" y="0"/>
              <wp:positionH relativeFrom="margin">
                <wp:align>right</wp:align>
              </wp:positionH>
              <wp:positionV relativeFrom="paragraph">
                <wp:posOffset>272626</wp:posOffset>
              </wp:positionV>
              <wp:extent cx="5864225" cy="45085"/>
              <wp:effectExtent l="0" t="0" r="0" b="0"/>
              <wp:wrapTopAndBottom/>
              <wp:docPr id="19" name="任意多边形: 形状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64225" cy="45085"/>
                      </a:xfrm>
                      <a:custGeom>
                        <a:avLst/>
                        <a:gdLst>
                          <a:gd name="T0" fmla="+- 0 1276 1276"/>
                          <a:gd name="T1" fmla="*/ T0 w 9355"/>
                          <a:gd name="T2" fmla="+- 0 10630 1276"/>
                          <a:gd name="T3" fmla="*/ T2 w 9355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355">
                            <a:moveTo>
                              <a:pt x="0" y="0"/>
                            </a:moveTo>
                            <a:lnTo>
                              <a:pt x="9354" y="0"/>
                            </a:lnTo>
                          </a:path>
                        </a:pathLst>
                      </a:custGeom>
                      <a:ln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7BD228C0" id="任意多边形: 形状 19" o:spid="_x0000_s1026" style="position:absolute;margin-left:410.55pt;margin-top:21.45pt;width:461.75pt;height:3.55pt;z-index:-25163827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93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" path="m,l9354,e" filled="f" strokecolor="black [3200]" strokeweight="1.5pt">
              <v:stroke joinstyle="miter"/>
              <v:path arrowok="t" o:connecttype="custom" o:connectlocs="0,0;5863598,0" o:connectangles="0,0"/>
              <w10:wrap type="topAndBottom" anchorx="margin"/>
            </v:shape>
          </w:pict>
        </mc:Fallback>
      </mc:AlternateContent>
    </w:r>
    <w:r w:rsidRPr="00D92A1A">
      <w:rPr>
        <w:rFonts w:ascii="黑体" w:eastAsia="黑体" w:hAnsi="黑体" w:hint="eastAsia"/>
        <w:spacing w:val="300"/>
        <w:sz w:val="28"/>
        <w:szCs w:val="28"/>
      </w:rPr>
      <w:t>摘要附图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55F7" w14:textId="77777777" w:rsidR="006653C4" w:rsidRPr="00925315" w:rsidRDefault="006653C4" w:rsidP="00DD622E">
    <w:pPr>
      <w:pStyle w:val="af3"/>
      <w:spacing w:beforeLines="400" w:before="960"/>
      <w:ind w:firstLine="723"/>
      <w:rPr>
        <w:rFonts w:ascii="楷体" w:eastAsia="楷体" w:hAnsi="楷体" w:hint="eastAsia"/>
        <w:spacing w:val="6"/>
        <w:sz w:val="28"/>
      </w:rPr>
    </w:pPr>
    <w:r w:rsidRPr="00925315">
      <w:rPr>
        <w:rFonts w:ascii="楷体" w:eastAsia="楷体" w:hAnsi="楷体"/>
        <w:noProof/>
        <w:snapToGrid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B9184FB" wp14:editId="18A78686">
              <wp:simplePos x="0" y="0"/>
              <wp:positionH relativeFrom="column">
                <wp:posOffset>-18415</wp:posOffset>
              </wp:positionH>
              <wp:positionV relativeFrom="paragraph">
                <wp:posOffset>933450</wp:posOffset>
              </wp:positionV>
              <wp:extent cx="5918200" cy="635"/>
              <wp:effectExtent l="10160" t="9525" r="15240" b="18415"/>
              <wp:wrapSquare wrapText="bothSides"/>
              <wp:docPr id="19282209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8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84470B8" id="Line 7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3.5pt" to="464.55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" strokeweight="1.5pt">
              <w10:wrap type="square"/>
            </v:line>
          </w:pict>
        </mc:Fallback>
      </mc:AlternateContent>
    </w:r>
    <w:r w:rsidRPr="00925315">
      <w:rPr>
        <w:rFonts w:ascii="楷体" w:eastAsia="楷体" w:hAnsi="楷体" w:hint="eastAsia"/>
      </w:rPr>
      <w:t>说明书附图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860"/>
    <w:multiLevelType w:val="multilevel"/>
    <w:tmpl w:val="FB5A5ABC"/>
    <w:numStyleLink w:val="a"/>
  </w:abstractNum>
  <w:abstractNum w:abstractNumId="1" w15:restartNumberingAfterBreak="0">
    <w:nsid w:val="0F195F7F"/>
    <w:multiLevelType w:val="multilevel"/>
    <w:tmpl w:val="FB5A5ABC"/>
    <w:numStyleLink w:val="a"/>
  </w:abstractNum>
  <w:abstractNum w:abstractNumId="2" w15:restartNumberingAfterBreak="0">
    <w:nsid w:val="15656826"/>
    <w:multiLevelType w:val="multilevel"/>
    <w:tmpl w:val="6DFE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30107"/>
    <w:multiLevelType w:val="multilevel"/>
    <w:tmpl w:val="3A60D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30138"/>
    <w:multiLevelType w:val="multilevel"/>
    <w:tmpl w:val="B22A94BA"/>
    <w:lvl w:ilvl="0">
      <w:start w:val="1"/>
      <w:numFmt w:val="decimal"/>
      <w:lvlText w:val="%1."/>
      <w:lvlJc w:val="left"/>
      <w:pPr>
        <w:tabs>
          <w:tab w:val="num" w:pos="944"/>
        </w:tabs>
        <w:ind w:left="9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24"/>
        </w:tabs>
        <w:ind w:left="1424" w:hanging="420"/>
      </w:pPr>
    </w:lvl>
    <w:lvl w:ilvl="2">
      <w:start w:val="1"/>
      <w:numFmt w:val="lowerRoman"/>
      <w:lvlText w:val="%3."/>
      <w:lvlJc w:val="right"/>
      <w:pPr>
        <w:tabs>
          <w:tab w:val="num" w:pos="1844"/>
        </w:tabs>
        <w:ind w:left="1844" w:hanging="420"/>
      </w:pPr>
    </w:lvl>
    <w:lvl w:ilvl="3">
      <w:start w:val="1"/>
      <w:numFmt w:val="decimal"/>
      <w:lvlText w:val="%4."/>
      <w:lvlJc w:val="left"/>
      <w:pPr>
        <w:tabs>
          <w:tab w:val="num" w:pos="2264"/>
        </w:tabs>
        <w:ind w:left="2264" w:hanging="420"/>
      </w:pPr>
    </w:lvl>
    <w:lvl w:ilvl="4">
      <w:start w:val="1"/>
      <w:numFmt w:val="lowerLetter"/>
      <w:lvlText w:val="%5)"/>
      <w:lvlJc w:val="left"/>
      <w:pPr>
        <w:tabs>
          <w:tab w:val="num" w:pos="2684"/>
        </w:tabs>
        <w:ind w:left="2684" w:hanging="420"/>
      </w:pPr>
    </w:lvl>
    <w:lvl w:ilvl="5">
      <w:start w:val="1"/>
      <w:numFmt w:val="lowerRoman"/>
      <w:lvlText w:val="%6."/>
      <w:lvlJc w:val="right"/>
      <w:pPr>
        <w:tabs>
          <w:tab w:val="num" w:pos="3104"/>
        </w:tabs>
        <w:ind w:left="3104" w:hanging="420"/>
      </w:pPr>
    </w:lvl>
    <w:lvl w:ilvl="6">
      <w:start w:val="1"/>
      <w:numFmt w:val="decimal"/>
      <w:lvlText w:val="%7."/>
      <w:lvlJc w:val="left"/>
      <w:pPr>
        <w:tabs>
          <w:tab w:val="num" w:pos="3524"/>
        </w:tabs>
        <w:ind w:left="3524" w:hanging="420"/>
      </w:pPr>
    </w:lvl>
    <w:lvl w:ilvl="7">
      <w:start w:val="1"/>
      <w:numFmt w:val="lowerLetter"/>
      <w:lvlText w:val="%8)"/>
      <w:lvlJc w:val="left"/>
      <w:pPr>
        <w:tabs>
          <w:tab w:val="num" w:pos="3944"/>
        </w:tabs>
        <w:ind w:left="3944" w:hanging="420"/>
      </w:pPr>
    </w:lvl>
    <w:lvl w:ilvl="8">
      <w:start w:val="1"/>
      <w:numFmt w:val="lowerRoman"/>
      <w:lvlText w:val="%9."/>
      <w:lvlJc w:val="right"/>
      <w:pPr>
        <w:tabs>
          <w:tab w:val="num" w:pos="4364"/>
        </w:tabs>
        <w:ind w:left="4364" w:hanging="420"/>
      </w:pPr>
    </w:lvl>
  </w:abstractNum>
  <w:abstractNum w:abstractNumId="5" w15:restartNumberingAfterBreak="0">
    <w:nsid w:val="296A7ABA"/>
    <w:multiLevelType w:val="multilevel"/>
    <w:tmpl w:val="FB5A5ABC"/>
    <w:numStyleLink w:val="a"/>
  </w:abstractNum>
  <w:abstractNum w:abstractNumId="6" w15:restartNumberingAfterBreak="0">
    <w:nsid w:val="29A43C80"/>
    <w:multiLevelType w:val="multilevel"/>
    <w:tmpl w:val="FB5A5ABC"/>
    <w:numStyleLink w:val="a"/>
  </w:abstractNum>
  <w:abstractNum w:abstractNumId="7" w15:restartNumberingAfterBreak="0">
    <w:nsid w:val="2A5B2DD4"/>
    <w:multiLevelType w:val="multilevel"/>
    <w:tmpl w:val="A7AA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C3D99"/>
    <w:multiLevelType w:val="hybridMultilevel"/>
    <w:tmpl w:val="2CFC2E16"/>
    <w:lvl w:ilvl="0" w:tplc="67BC165A">
      <w:start w:val="1"/>
      <w:numFmt w:val="decimal"/>
      <w:lvlText w:val="%1."/>
      <w:lvlJc w:val="left"/>
      <w:pPr>
        <w:ind w:left="1004" w:hanging="420"/>
      </w:pPr>
    </w:lvl>
    <w:lvl w:ilvl="1" w:tplc="04090019">
      <w:start w:val="1"/>
      <w:numFmt w:val="lowerLetter"/>
      <w:lvlText w:val="%2)"/>
      <w:lvlJc w:val="left"/>
      <w:pPr>
        <w:ind w:left="1424" w:hanging="420"/>
      </w:pPr>
    </w:lvl>
    <w:lvl w:ilvl="2" w:tplc="0409001B">
      <w:start w:val="1"/>
      <w:numFmt w:val="lowerRoman"/>
      <w:lvlText w:val="%3."/>
      <w:lvlJc w:val="right"/>
      <w:pPr>
        <w:ind w:left="1844" w:hanging="420"/>
      </w:pPr>
    </w:lvl>
    <w:lvl w:ilvl="3" w:tplc="0409000F" w:tentative="1">
      <w:start w:val="1"/>
      <w:numFmt w:val="decimal"/>
      <w:lvlText w:val="%4."/>
      <w:lvlJc w:val="left"/>
      <w:pPr>
        <w:ind w:left="2264" w:hanging="420"/>
      </w:pPr>
    </w:lvl>
    <w:lvl w:ilvl="4" w:tplc="04090019" w:tentative="1">
      <w:start w:val="1"/>
      <w:numFmt w:val="lowerLetter"/>
      <w:lvlText w:val="%5)"/>
      <w:lvlJc w:val="left"/>
      <w:pPr>
        <w:ind w:left="2684" w:hanging="420"/>
      </w:pPr>
    </w:lvl>
    <w:lvl w:ilvl="5" w:tplc="0409001B" w:tentative="1">
      <w:start w:val="1"/>
      <w:numFmt w:val="lowerRoman"/>
      <w:lvlText w:val="%6."/>
      <w:lvlJc w:val="right"/>
      <w:pPr>
        <w:ind w:left="3104" w:hanging="420"/>
      </w:pPr>
    </w:lvl>
    <w:lvl w:ilvl="6" w:tplc="0409000F" w:tentative="1">
      <w:start w:val="1"/>
      <w:numFmt w:val="decimal"/>
      <w:lvlText w:val="%7."/>
      <w:lvlJc w:val="left"/>
      <w:pPr>
        <w:ind w:left="3524" w:hanging="420"/>
      </w:pPr>
    </w:lvl>
    <w:lvl w:ilvl="7" w:tplc="04090019" w:tentative="1">
      <w:start w:val="1"/>
      <w:numFmt w:val="lowerLetter"/>
      <w:lvlText w:val="%8)"/>
      <w:lvlJc w:val="left"/>
      <w:pPr>
        <w:ind w:left="3944" w:hanging="420"/>
      </w:pPr>
    </w:lvl>
    <w:lvl w:ilvl="8" w:tplc="0409001B" w:tentative="1">
      <w:start w:val="1"/>
      <w:numFmt w:val="lowerRoman"/>
      <w:lvlText w:val="%9."/>
      <w:lvlJc w:val="right"/>
      <w:pPr>
        <w:ind w:left="4364" w:hanging="420"/>
      </w:pPr>
    </w:lvl>
  </w:abstractNum>
  <w:abstractNum w:abstractNumId="9" w15:restartNumberingAfterBreak="0">
    <w:nsid w:val="2E010C1F"/>
    <w:multiLevelType w:val="hybridMultilevel"/>
    <w:tmpl w:val="12EA062C"/>
    <w:lvl w:ilvl="0" w:tplc="4F7A87DE">
      <w:start w:val="1"/>
      <w:numFmt w:val="decimal"/>
      <w:lvlText w:val="图%1"/>
      <w:lvlJc w:val="left"/>
      <w:pPr>
        <w:ind w:left="1260" w:hanging="420"/>
      </w:pPr>
      <w:rPr>
        <w:rFonts w:hint="eastAsia"/>
        <w:spacing w:val="0"/>
        <w:sz w:val="24"/>
        <w14:ligatures w14:val="all"/>
        <w14:numSpacing w14:val="default"/>
        <w14:stylisticSets>
          <w14:styleSet w14:id="4"/>
        </w14:stylisticSets>
      </w:rPr>
    </w:lvl>
    <w:lvl w:ilvl="1" w:tplc="311445A0">
      <w:start w:val="1"/>
      <w:numFmt w:val="decimal"/>
      <w:pStyle w:val="a0"/>
      <w:lvlText w:val="图%2是"/>
      <w:lvlJc w:val="center"/>
      <w:pPr>
        <w:ind w:left="1056" w:hanging="204"/>
      </w:pPr>
      <w:rPr>
        <w:rFonts w:ascii="Times New Roman" w:eastAsia="宋体" w:hAnsi="Times New Roman" w:hint="default"/>
        <w:spacing w:val="0"/>
        <w:sz w:val="24"/>
        <w:szCs w:val="28"/>
        <w14:ligatures w14:val="none"/>
        <w14:numSpacing w14:val="default"/>
        <w14:stylisticSets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0814A4"/>
    <w:multiLevelType w:val="hybridMultilevel"/>
    <w:tmpl w:val="15A26990"/>
    <w:lvl w:ilvl="0" w:tplc="3A764C00">
      <w:start w:val="7"/>
      <w:numFmt w:val="decimal"/>
      <w:lvlText w:val="%1."/>
      <w:lvlJc w:val="left"/>
      <w:pPr>
        <w:tabs>
          <w:tab w:val="num" w:pos="941"/>
        </w:tabs>
        <w:ind w:left="9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21"/>
        </w:tabs>
        <w:ind w:left="142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1"/>
        </w:tabs>
        <w:ind w:left="18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1"/>
        </w:tabs>
        <w:ind w:left="22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81"/>
        </w:tabs>
        <w:ind w:left="26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1"/>
        </w:tabs>
        <w:ind w:left="31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1"/>
        </w:tabs>
        <w:ind w:left="35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41"/>
        </w:tabs>
        <w:ind w:left="39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1"/>
        </w:tabs>
        <w:ind w:left="4361" w:hanging="420"/>
      </w:pPr>
    </w:lvl>
  </w:abstractNum>
  <w:abstractNum w:abstractNumId="11" w15:restartNumberingAfterBreak="0">
    <w:nsid w:val="328D7A11"/>
    <w:multiLevelType w:val="hybridMultilevel"/>
    <w:tmpl w:val="2F960544"/>
    <w:lvl w:ilvl="0" w:tplc="163A0334">
      <w:start w:val="1"/>
      <w:numFmt w:val="decimal"/>
      <w:lvlText w:val="%1."/>
      <w:lvlJc w:val="left"/>
      <w:pPr>
        <w:tabs>
          <w:tab w:val="num" w:pos="944"/>
        </w:tabs>
        <w:ind w:left="9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24"/>
        </w:tabs>
        <w:ind w:left="142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4"/>
        </w:tabs>
        <w:ind w:left="184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4"/>
        </w:tabs>
        <w:ind w:left="226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84"/>
        </w:tabs>
        <w:ind w:left="268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4"/>
        </w:tabs>
        <w:ind w:left="310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4"/>
        </w:tabs>
        <w:ind w:left="352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44"/>
        </w:tabs>
        <w:ind w:left="394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4"/>
        </w:tabs>
        <w:ind w:left="4364" w:hanging="420"/>
      </w:pPr>
    </w:lvl>
  </w:abstractNum>
  <w:abstractNum w:abstractNumId="12" w15:restartNumberingAfterBreak="0">
    <w:nsid w:val="3418399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3AA46521"/>
    <w:multiLevelType w:val="multilevel"/>
    <w:tmpl w:val="FB5A5ABC"/>
    <w:numStyleLink w:val="a"/>
  </w:abstractNum>
  <w:abstractNum w:abstractNumId="14" w15:restartNumberingAfterBreak="0">
    <w:nsid w:val="3E6D1420"/>
    <w:multiLevelType w:val="multilevel"/>
    <w:tmpl w:val="FB5A5ABC"/>
    <w:numStyleLink w:val="a"/>
  </w:abstractNum>
  <w:abstractNum w:abstractNumId="15" w15:restartNumberingAfterBreak="0">
    <w:nsid w:val="461A0B93"/>
    <w:multiLevelType w:val="multilevel"/>
    <w:tmpl w:val="FB5A5ABC"/>
    <w:numStyleLink w:val="a"/>
  </w:abstractNum>
  <w:abstractNum w:abstractNumId="16" w15:restartNumberingAfterBreak="0">
    <w:nsid w:val="46DA63ED"/>
    <w:multiLevelType w:val="multilevel"/>
    <w:tmpl w:val="2F960544"/>
    <w:lvl w:ilvl="0">
      <w:start w:val="1"/>
      <w:numFmt w:val="decimal"/>
      <w:lvlText w:val="%1."/>
      <w:lvlJc w:val="left"/>
      <w:pPr>
        <w:tabs>
          <w:tab w:val="num" w:pos="944"/>
        </w:tabs>
        <w:ind w:left="9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24"/>
        </w:tabs>
        <w:ind w:left="1424" w:hanging="420"/>
      </w:pPr>
    </w:lvl>
    <w:lvl w:ilvl="2">
      <w:start w:val="1"/>
      <w:numFmt w:val="lowerRoman"/>
      <w:lvlText w:val="%3."/>
      <w:lvlJc w:val="right"/>
      <w:pPr>
        <w:tabs>
          <w:tab w:val="num" w:pos="1844"/>
        </w:tabs>
        <w:ind w:left="1844" w:hanging="420"/>
      </w:pPr>
    </w:lvl>
    <w:lvl w:ilvl="3">
      <w:start w:val="1"/>
      <w:numFmt w:val="decimal"/>
      <w:lvlText w:val="%4."/>
      <w:lvlJc w:val="left"/>
      <w:pPr>
        <w:tabs>
          <w:tab w:val="num" w:pos="2264"/>
        </w:tabs>
        <w:ind w:left="2264" w:hanging="420"/>
      </w:pPr>
    </w:lvl>
    <w:lvl w:ilvl="4">
      <w:start w:val="1"/>
      <w:numFmt w:val="lowerLetter"/>
      <w:lvlText w:val="%5)"/>
      <w:lvlJc w:val="left"/>
      <w:pPr>
        <w:tabs>
          <w:tab w:val="num" w:pos="2684"/>
        </w:tabs>
        <w:ind w:left="2684" w:hanging="420"/>
      </w:pPr>
    </w:lvl>
    <w:lvl w:ilvl="5">
      <w:start w:val="1"/>
      <w:numFmt w:val="lowerRoman"/>
      <w:lvlText w:val="%6."/>
      <w:lvlJc w:val="right"/>
      <w:pPr>
        <w:tabs>
          <w:tab w:val="num" w:pos="3104"/>
        </w:tabs>
        <w:ind w:left="3104" w:hanging="420"/>
      </w:pPr>
    </w:lvl>
    <w:lvl w:ilvl="6">
      <w:start w:val="1"/>
      <w:numFmt w:val="decimal"/>
      <w:lvlText w:val="%7."/>
      <w:lvlJc w:val="left"/>
      <w:pPr>
        <w:tabs>
          <w:tab w:val="num" w:pos="3524"/>
        </w:tabs>
        <w:ind w:left="3524" w:hanging="420"/>
      </w:pPr>
    </w:lvl>
    <w:lvl w:ilvl="7">
      <w:start w:val="1"/>
      <w:numFmt w:val="lowerLetter"/>
      <w:lvlText w:val="%8)"/>
      <w:lvlJc w:val="left"/>
      <w:pPr>
        <w:tabs>
          <w:tab w:val="num" w:pos="3944"/>
        </w:tabs>
        <w:ind w:left="3944" w:hanging="420"/>
      </w:pPr>
    </w:lvl>
    <w:lvl w:ilvl="8">
      <w:start w:val="1"/>
      <w:numFmt w:val="lowerRoman"/>
      <w:lvlText w:val="%9."/>
      <w:lvlJc w:val="right"/>
      <w:pPr>
        <w:tabs>
          <w:tab w:val="num" w:pos="4364"/>
        </w:tabs>
        <w:ind w:left="4364" w:hanging="420"/>
      </w:pPr>
    </w:lvl>
  </w:abstractNum>
  <w:abstractNum w:abstractNumId="17" w15:restartNumberingAfterBreak="0">
    <w:nsid w:val="47426455"/>
    <w:multiLevelType w:val="multilevel"/>
    <w:tmpl w:val="FB5A5ABC"/>
    <w:numStyleLink w:val="a"/>
  </w:abstractNum>
  <w:abstractNum w:abstractNumId="18" w15:restartNumberingAfterBreak="0">
    <w:nsid w:val="4C523433"/>
    <w:multiLevelType w:val="multilevel"/>
    <w:tmpl w:val="FB5A5ABC"/>
    <w:numStyleLink w:val="a"/>
  </w:abstractNum>
  <w:abstractNum w:abstractNumId="19" w15:restartNumberingAfterBreak="0">
    <w:nsid w:val="4D091B97"/>
    <w:multiLevelType w:val="multilevel"/>
    <w:tmpl w:val="FB5A5ABC"/>
    <w:styleLink w:val="a"/>
    <w:lvl w:ilvl="0">
      <w:start w:val="1"/>
      <w:numFmt w:val="decimal"/>
      <w:pStyle w:val="a1"/>
      <w:isLgl/>
      <w:suff w:val="space"/>
      <w:lvlText w:val="%1."/>
      <w:lvlJc w:val="left"/>
      <w:pPr>
        <w:ind w:left="0" w:firstLine="567"/>
      </w:pPr>
      <w:rPr>
        <w:rFonts w:hint="eastAsia"/>
      </w:rPr>
    </w:lvl>
    <w:lvl w:ilvl="1">
      <w:start w:val="1"/>
      <w:numFmt w:val="lowerLetter"/>
      <w:suff w:val="space"/>
      <w:lvlText w:val="%2)"/>
      <w:lvlJc w:val="left"/>
      <w:pPr>
        <w:ind w:left="0" w:firstLine="567"/>
      </w:pPr>
      <w:rPr>
        <w:rFonts w:hint="eastAsia"/>
      </w:rPr>
    </w:lvl>
    <w:lvl w:ilvl="2">
      <w:start w:val="1"/>
      <w:numFmt w:val="none"/>
      <w:lvlRestart w:val="0"/>
      <w:suff w:val="nothing"/>
      <w:lvlText w:val=""/>
      <w:lvlJc w:val="right"/>
      <w:pPr>
        <w:ind w:left="0" w:firstLine="56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6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8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0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4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64" w:hanging="420"/>
      </w:pPr>
      <w:rPr>
        <w:rFonts w:hint="eastAsia"/>
      </w:rPr>
    </w:lvl>
  </w:abstractNum>
  <w:abstractNum w:abstractNumId="20" w15:restartNumberingAfterBreak="0">
    <w:nsid w:val="56C17A91"/>
    <w:multiLevelType w:val="multilevel"/>
    <w:tmpl w:val="9A1A4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32946"/>
    <w:multiLevelType w:val="multilevel"/>
    <w:tmpl w:val="FB5A5ABC"/>
    <w:numStyleLink w:val="a"/>
  </w:abstractNum>
  <w:abstractNum w:abstractNumId="22" w15:restartNumberingAfterBreak="0">
    <w:nsid w:val="5CF31034"/>
    <w:multiLevelType w:val="multilevel"/>
    <w:tmpl w:val="FB5A5ABC"/>
    <w:numStyleLink w:val="a"/>
  </w:abstractNum>
  <w:abstractNum w:abstractNumId="23" w15:restartNumberingAfterBreak="0">
    <w:nsid w:val="613B60E2"/>
    <w:multiLevelType w:val="multilevel"/>
    <w:tmpl w:val="306E75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247EB"/>
    <w:multiLevelType w:val="multilevel"/>
    <w:tmpl w:val="FB5A5ABC"/>
    <w:numStyleLink w:val="a"/>
  </w:abstractNum>
  <w:abstractNum w:abstractNumId="25" w15:restartNumberingAfterBreak="0">
    <w:nsid w:val="6BA84FD8"/>
    <w:multiLevelType w:val="hybridMultilevel"/>
    <w:tmpl w:val="B22A94BA"/>
    <w:lvl w:ilvl="0" w:tplc="E24E4EF6">
      <w:start w:val="1"/>
      <w:numFmt w:val="decimal"/>
      <w:lvlText w:val="%1."/>
      <w:lvlJc w:val="left"/>
      <w:pPr>
        <w:tabs>
          <w:tab w:val="num" w:pos="944"/>
        </w:tabs>
        <w:ind w:left="9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24"/>
        </w:tabs>
        <w:ind w:left="142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4"/>
        </w:tabs>
        <w:ind w:left="184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4"/>
        </w:tabs>
        <w:ind w:left="226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84"/>
        </w:tabs>
        <w:ind w:left="268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4"/>
        </w:tabs>
        <w:ind w:left="310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4"/>
        </w:tabs>
        <w:ind w:left="352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44"/>
        </w:tabs>
        <w:ind w:left="394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4"/>
        </w:tabs>
        <w:ind w:left="4364" w:hanging="420"/>
      </w:pPr>
    </w:lvl>
  </w:abstractNum>
  <w:abstractNum w:abstractNumId="26" w15:restartNumberingAfterBreak="0">
    <w:nsid w:val="762B2578"/>
    <w:multiLevelType w:val="hybridMultilevel"/>
    <w:tmpl w:val="1284BBE4"/>
    <w:lvl w:ilvl="0" w:tplc="89DE92E6">
      <w:start w:val="1"/>
      <w:numFmt w:val="decimal"/>
      <w:lvlText w:val="%1."/>
      <w:lvlJc w:val="left"/>
      <w:pPr>
        <w:tabs>
          <w:tab w:val="num" w:pos="941"/>
        </w:tabs>
        <w:ind w:left="9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21"/>
        </w:tabs>
        <w:ind w:left="142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1"/>
        </w:tabs>
        <w:ind w:left="18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1"/>
        </w:tabs>
        <w:ind w:left="22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81"/>
        </w:tabs>
        <w:ind w:left="26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1"/>
        </w:tabs>
        <w:ind w:left="31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1"/>
        </w:tabs>
        <w:ind w:left="35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41"/>
        </w:tabs>
        <w:ind w:left="39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61"/>
        </w:tabs>
        <w:ind w:left="4361" w:hanging="420"/>
      </w:pPr>
    </w:lvl>
  </w:abstractNum>
  <w:abstractNum w:abstractNumId="27" w15:restartNumberingAfterBreak="0">
    <w:nsid w:val="7D9B7936"/>
    <w:multiLevelType w:val="multilevel"/>
    <w:tmpl w:val="A4C0E3F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8" w15:restartNumberingAfterBreak="0">
    <w:nsid w:val="7EBA6912"/>
    <w:multiLevelType w:val="multilevel"/>
    <w:tmpl w:val="39B42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120831">
    <w:abstractNumId w:val="26"/>
  </w:num>
  <w:num w:numId="2" w16cid:durableId="1237783209">
    <w:abstractNumId w:val="10"/>
  </w:num>
  <w:num w:numId="3" w16cid:durableId="1239825754">
    <w:abstractNumId w:val="25"/>
  </w:num>
  <w:num w:numId="4" w16cid:durableId="1877884504">
    <w:abstractNumId w:val="4"/>
  </w:num>
  <w:num w:numId="5" w16cid:durableId="1384913513">
    <w:abstractNumId w:val="11"/>
  </w:num>
  <w:num w:numId="6" w16cid:durableId="1536770605">
    <w:abstractNumId w:val="16"/>
  </w:num>
  <w:num w:numId="7" w16cid:durableId="1592006485">
    <w:abstractNumId w:val="9"/>
  </w:num>
  <w:num w:numId="8" w16cid:durableId="1135105061">
    <w:abstractNumId w:val="8"/>
  </w:num>
  <w:num w:numId="9" w16cid:durableId="1418594309">
    <w:abstractNumId w:val="8"/>
  </w:num>
  <w:num w:numId="10" w16cid:durableId="1851682405">
    <w:abstractNumId w:val="8"/>
  </w:num>
  <w:num w:numId="11" w16cid:durableId="1025404865">
    <w:abstractNumId w:val="8"/>
  </w:num>
  <w:num w:numId="12" w16cid:durableId="1767341042">
    <w:abstractNumId w:val="8"/>
  </w:num>
  <w:num w:numId="13" w16cid:durableId="626398052">
    <w:abstractNumId w:val="9"/>
  </w:num>
  <w:num w:numId="14" w16cid:durableId="1753814195">
    <w:abstractNumId w:val="8"/>
  </w:num>
  <w:num w:numId="15" w16cid:durableId="930238340">
    <w:abstractNumId w:val="19"/>
  </w:num>
  <w:num w:numId="16" w16cid:durableId="1846020343">
    <w:abstractNumId w:val="14"/>
  </w:num>
  <w:num w:numId="17" w16cid:durableId="167642368">
    <w:abstractNumId w:val="1"/>
  </w:num>
  <w:num w:numId="18" w16cid:durableId="1225022715">
    <w:abstractNumId w:val="6"/>
  </w:num>
  <w:num w:numId="19" w16cid:durableId="1290164270">
    <w:abstractNumId w:val="17"/>
  </w:num>
  <w:num w:numId="20" w16cid:durableId="661080821">
    <w:abstractNumId w:val="5"/>
  </w:num>
  <w:num w:numId="21" w16cid:durableId="1161770307">
    <w:abstractNumId w:val="22"/>
  </w:num>
  <w:num w:numId="22" w16cid:durableId="456338815">
    <w:abstractNumId w:val="18"/>
  </w:num>
  <w:num w:numId="23" w16cid:durableId="2061437788">
    <w:abstractNumId w:val="0"/>
  </w:num>
  <w:num w:numId="24" w16cid:durableId="75396490">
    <w:abstractNumId w:val="19"/>
  </w:num>
  <w:num w:numId="25" w16cid:durableId="2119372445">
    <w:abstractNumId w:val="12"/>
  </w:num>
  <w:num w:numId="26" w16cid:durableId="1961957168">
    <w:abstractNumId w:val="15"/>
  </w:num>
  <w:num w:numId="27" w16cid:durableId="1140070843">
    <w:abstractNumId w:val="24"/>
  </w:num>
  <w:num w:numId="28" w16cid:durableId="871263113">
    <w:abstractNumId w:val="13"/>
  </w:num>
  <w:num w:numId="29" w16cid:durableId="1437748090">
    <w:abstractNumId w:val="21"/>
  </w:num>
  <w:num w:numId="30" w16cid:durableId="791901497">
    <w:abstractNumId w:val="2"/>
  </w:num>
  <w:num w:numId="31" w16cid:durableId="1840731802">
    <w:abstractNumId w:val="7"/>
  </w:num>
  <w:num w:numId="32" w16cid:durableId="623737329">
    <w:abstractNumId w:val="27"/>
  </w:num>
  <w:num w:numId="33" w16cid:durableId="677122364">
    <w:abstractNumId w:val="28"/>
  </w:num>
  <w:num w:numId="34" w16cid:durableId="781075424">
    <w:abstractNumId w:val="3"/>
  </w:num>
  <w:num w:numId="35" w16cid:durableId="1093360702">
    <w:abstractNumId w:val="20"/>
  </w:num>
  <w:num w:numId="36" w16cid:durableId="11499793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17"/>
    <w:rsid w:val="00000EFC"/>
    <w:rsid w:val="00001452"/>
    <w:rsid w:val="00001D57"/>
    <w:rsid w:val="00003F78"/>
    <w:rsid w:val="000041FA"/>
    <w:rsid w:val="00004A7B"/>
    <w:rsid w:val="00007FBA"/>
    <w:rsid w:val="00010C14"/>
    <w:rsid w:val="000121A4"/>
    <w:rsid w:val="00013DB2"/>
    <w:rsid w:val="00014340"/>
    <w:rsid w:val="00014482"/>
    <w:rsid w:val="000145C8"/>
    <w:rsid w:val="00015993"/>
    <w:rsid w:val="00015B16"/>
    <w:rsid w:val="00016896"/>
    <w:rsid w:val="0002012A"/>
    <w:rsid w:val="00020465"/>
    <w:rsid w:val="00020DAB"/>
    <w:rsid w:val="000218F4"/>
    <w:rsid w:val="00022EE2"/>
    <w:rsid w:val="00022FEB"/>
    <w:rsid w:val="00023664"/>
    <w:rsid w:val="00027A71"/>
    <w:rsid w:val="00027CFA"/>
    <w:rsid w:val="00027D61"/>
    <w:rsid w:val="00030313"/>
    <w:rsid w:val="0003041C"/>
    <w:rsid w:val="00031438"/>
    <w:rsid w:val="00031A4C"/>
    <w:rsid w:val="00031AE4"/>
    <w:rsid w:val="00032723"/>
    <w:rsid w:val="000327E1"/>
    <w:rsid w:val="00032AAB"/>
    <w:rsid w:val="00033EBF"/>
    <w:rsid w:val="00035838"/>
    <w:rsid w:val="00035B72"/>
    <w:rsid w:val="0003649D"/>
    <w:rsid w:val="00037217"/>
    <w:rsid w:val="00037DD6"/>
    <w:rsid w:val="00037F33"/>
    <w:rsid w:val="00040139"/>
    <w:rsid w:val="000409C9"/>
    <w:rsid w:val="00041089"/>
    <w:rsid w:val="00042551"/>
    <w:rsid w:val="0004360D"/>
    <w:rsid w:val="00043E8C"/>
    <w:rsid w:val="00044CEC"/>
    <w:rsid w:val="00045364"/>
    <w:rsid w:val="00046197"/>
    <w:rsid w:val="00046B4C"/>
    <w:rsid w:val="00046C90"/>
    <w:rsid w:val="00047BF8"/>
    <w:rsid w:val="00051681"/>
    <w:rsid w:val="000525E1"/>
    <w:rsid w:val="00052989"/>
    <w:rsid w:val="00053AC8"/>
    <w:rsid w:val="00053B40"/>
    <w:rsid w:val="00053E23"/>
    <w:rsid w:val="00054938"/>
    <w:rsid w:val="000578BA"/>
    <w:rsid w:val="00061824"/>
    <w:rsid w:val="000618F3"/>
    <w:rsid w:val="000630A6"/>
    <w:rsid w:val="0006318E"/>
    <w:rsid w:val="00063217"/>
    <w:rsid w:val="000646D8"/>
    <w:rsid w:val="000648FB"/>
    <w:rsid w:val="00065CCE"/>
    <w:rsid w:val="0006630A"/>
    <w:rsid w:val="000665A4"/>
    <w:rsid w:val="000703ED"/>
    <w:rsid w:val="00070BE0"/>
    <w:rsid w:val="00070F1C"/>
    <w:rsid w:val="000714C4"/>
    <w:rsid w:val="000721D4"/>
    <w:rsid w:val="000725EE"/>
    <w:rsid w:val="00073000"/>
    <w:rsid w:val="00073266"/>
    <w:rsid w:val="00073439"/>
    <w:rsid w:val="000737E1"/>
    <w:rsid w:val="00073D77"/>
    <w:rsid w:val="0007448C"/>
    <w:rsid w:val="00074CAD"/>
    <w:rsid w:val="00075034"/>
    <w:rsid w:val="0007626D"/>
    <w:rsid w:val="00076B19"/>
    <w:rsid w:val="00077CC7"/>
    <w:rsid w:val="000805A7"/>
    <w:rsid w:val="000809D4"/>
    <w:rsid w:val="000812A2"/>
    <w:rsid w:val="00082792"/>
    <w:rsid w:val="00082A12"/>
    <w:rsid w:val="000831F2"/>
    <w:rsid w:val="00083959"/>
    <w:rsid w:val="0008463A"/>
    <w:rsid w:val="00084DBD"/>
    <w:rsid w:val="00084DE2"/>
    <w:rsid w:val="00085158"/>
    <w:rsid w:val="0008531D"/>
    <w:rsid w:val="000857E3"/>
    <w:rsid w:val="00086774"/>
    <w:rsid w:val="00086864"/>
    <w:rsid w:val="00087A33"/>
    <w:rsid w:val="00087B96"/>
    <w:rsid w:val="000901A3"/>
    <w:rsid w:val="00090C07"/>
    <w:rsid w:val="00090DBD"/>
    <w:rsid w:val="00092511"/>
    <w:rsid w:val="00092EB3"/>
    <w:rsid w:val="000932E4"/>
    <w:rsid w:val="00093A5F"/>
    <w:rsid w:val="0009528F"/>
    <w:rsid w:val="0009544F"/>
    <w:rsid w:val="000957B9"/>
    <w:rsid w:val="00095A05"/>
    <w:rsid w:val="00095B72"/>
    <w:rsid w:val="00096251"/>
    <w:rsid w:val="00096CCC"/>
    <w:rsid w:val="000A0B52"/>
    <w:rsid w:val="000A35E7"/>
    <w:rsid w:val="000A3852"/>
    <w:rsid w:val="000A517D"/>
    <w:rsid w:val="000A51DF"/>
    <w:rsid w:val="000A5E3A"/>
    <w:rsid w:val="000A6662"/>
    <w:rsid w:val="000A6D53"/>
    <w:rsid w:val="000A742E"/>
    <w:rsid w:val="000B1A0B"/>
    <w:rsid w:val="000B255A"/>
    <w:rsid w:val="000B3C84"/>
    <w:rsid w:val="000B4016"/>
    <w:rsid w:val="000B439B"/>
    <w:rsid w:val="000B4F05"/>
    <w:rsid w:val="000B5205"/>
    <w:rsid w:val="000B52A0"/>
    <w:rsid w:val="000B6193"/>
    <w:rsid w:val="000B6394"/>
    <w:rsid w:val="000B7DE1"/>
    <w:rsid w:val="000B7F55"/>
    <w:rsid w:val="000B7FD2"/>
    <w:rsid w:val="000C02FF"/>
    <w:rsid w:val="000C03D3"/>
    <w:rsid w:val="000C03DE"/>
    <w:rsid w:val="000C046D"/>
    <w:rsid w:val="000C0796"/>
    <w:rsid w:val="000C1229"/>
    <w:rsid w:val="000C52B0"/>
    <w:rsid w:val="000C5ADB"/>
    <w:rsid w:val="000C6A6A"/>
    <w:rsid w:val="000C6F83"/>
    <w:rsid w:val="000C7262"/>
    <w:rsid w:val="000D0660"/>
    <w:rsid w:val="000D223E"/>
    <w:rsid w:val="000D2263"/>
    <w:rsid w:val="000D30D7"/>
    <w:rsid w:val="000D3121"/>
    <w:rsid w:val="000D4FEE"/>
    <w:rsid w:val="000D67C2"/>
    <w:rsid w:val="000D6E4B"/>
    <w:rsid w:val="000D79CA"/>
    <w:rsid w:val="000E0C0F"/>
    <w:rsid w:val="000E205A"/>
    <w:rsid w:val="000E296D"/>
    <w:rsid w:val="000E4BB5"/>
    <w:rsid w:val="000E4E54"/>
    <w:rsid w:val="000E5C73"/>
    <w:rsid w:val="000E5EBB"/>
    <w:rsid w:val="000E68CA"/>
    <w:rsid w:val="000E7672"/>
    <w:rsid w:val="000E7716"/>
    <w:rsid w:val="000F0AED"/>
    <w:rsid w:val="000F3551"/>
    <w:rsid w:val="000F3FCF"/>
    <w:rsid w:val="000F4325"/>
    <w:rsid w:val="000F5637"/>
    <w:rsid w:val="000F5832"/>
    <w:rsid w:val="000F5D55"/>
    <w:rsid w:val="000F5F4C"/>
    <w:rsid w:val="000F626F"/>
    <w:rsid w:val="000F6ADF"/>
    <w:rsid w:val="000F6D0C"/>
    <w:rsid w:val="000F712C"/>
    <w:rsid w:val="000F7F9E"/>
    <w:rsid w:val="0010099C"/>
    <w:rsid w:val="00100B68"/>
    <w:rsid w:val="00101068"/>
    <w:rsid w:val="00101602"/>
    <w:rsid w:val="00101745"/>
    <w:rsid w:val="00103FCB"/>
    <w:rsid w:val="001041A2"/>
    <w:rsid w:val="00105B35"/>
    <w:rsid w:val="0010766E"/>
    <w:rsid w:val="00107A77"/>
    <w:rsid w:val="00111966"/>
    <w:rsid w:val="00111B7E"/>
    <w:rsid w:val="00112E02"/>
    <w:rsid w:val="00114211"/>
    <w:rsid w:val="0011567B"/>
    <w:rsid w:val="00115C07"/>
    <w:rsid w:val="00115EAC"/>
    <w:rsid w:val="0011618C"/>
    <w:rsid w:val="00116B63"/>
    <w:rsid w:val="00117918"/>
    <w:rsid w:val="00120732"/>
    <w:rsid w:val="0012107E"/>
    <w:rsid w:val="001212C6"/>
    <w:rsid w:val="00122477"/>
    <w:rsid w:val="00123741"/>
    <w:rsid w:val="00124948"/>
    <w:rsid w:val="00124950"/>
    <w:rsid w:val="001270AC"/>
    <w:rsid w:val="001271B6"/>
    <w:rsid w:val="00130C2C"/>
    <w:rsid w:val="00131439"/>
    <w:rsid w:val="00132148"/>
    <w:rsid w:val="001323F5"/>
    <w:rsid w:val="00133606"/>
    <w:rsid w:val="00133B63"/>
    <w:rsid w:val="00135C87"/>
    <w:rsid w:val="00136165"/>
    <w:rsid w:val="0013660F"/>
    <w:rsid w:val="00136FF3"/>
    <w:rsid w:val="001371A1"/>
    <w:rsid w:val="001375A4"/>
    <w:rsid w:val="001378B0"/>
    <w:rsid w:val="001379F6"/>
    <w:rsid w:val="001403AD"/>
    <w:rsid w:val="00141A73"/>
    <w:rsid w:val="00141DB1"/>
    <w:rsid w:val="00143B02"/>
    <w:rsid w:val="00143CCB"/>
    <w:rsid w:val="001459BB"/>
    <w:rsid w:val="0014638C"/>
    <w:rsid w:val="0014662C"/>
    <w:rsid w:val="00147720"/>
    <w:rsid w:val="00147B6F"/>
    <w:rsid w:val="0015026C"/>
    <w:rsid w:val="00151100"/>
    <w:rsid w:val="00151F94"/>
    <w:rsid w:val="001532D2"/>
    <w:rsid w:val="00153644"/>
    <w:rsid w:val="00156CAB"/>
    <w:rsid w:val="00157F7C"/>
    <w:rsid w:val="00161271"/>
    <w:rsid w:val="00161DFA"/>
    <w:rsid w:val="00161E02"/>
    <w:rsid w:val="001623A8"/>
    <w:rsid w:val="0016296C"/>
    <w:rsid w:val="00164047"/>
    <w:rsid w:val="0016444E"/>
    <w:rsid w:val="001646A7"/>
    <w:rsid w:val="00165955"/>
    <w:rsid w:val="00165EFE"/>
    <w:rsid w:val="0017068E"/>
    <w:rsid w:val="00170E70"/>
    <w:rsid w:val="001720E0"/>
    <w:rsid w:val="00172958"/>
    <w:rsid w:val="00172A27"/>
    <w:rsid w:val="001733EB"/>
    <w:rsid w:val="00173519"/>
    <w:rsid w:val="001737DB"/>
    <w:rsid w:val="00173E75"/>
    <w:rsid w:val="001740EA"/>
    <w:rsid w:val="00174351"/>
    <w:rsid w:val="001751B6"/>
    <w:rsid w:val="0017542D"/>
    <w:rsid w:val="00176CE7"/>
    <w:rsid w:val="001771E8"/>
    <w:rsid w:val="00177D2D"/>
    <w:rsid w:val="0018056E"/>
    <w:rsid w:val="00181C78"/>
    <w:rsid w:val="001826E4"/>
    <w:rsid w:val="001828BA"/>
    <w:rsid w:val="00182DBF"/>
    <w:rsid w:val="00182DF6"/>
    <w:rsid w:val="0018354E"/>
    <w:rsid w:val="00184415"/>
    <w:rsid w:val="00184731"/>
    <w:rsid w:val="00186806"/>
    <w:rsid w:val="0018684C"/>
    <w:rsid w:val="00187602"/>
    <w:rsid w:val="00187884"/>
    <w:rsid w:val="00190E30"/>
    <w:rsid w:val="00191DEA"/>
    <w:rsid w:val="00192991"/>
    <w:rsid w:val="00192ADE"/>
    <w:rsid w:val="001935FA"/>
    <w:rsid w:val="00193A3D"/>
    <w:rsid w:val="00195F48"/>
    <w:rsid w:val="00197227"/>
    <w:rsid w:val="00197B15"/>
    <w:rsid w:val="001A000D"/>
    <w:rsid w:val="001A067F"/>
    <w:rsid w:val="001A06B3"/>
    <w:rsid w:val="001A092F"/>
    <w:rsid w:val="001A1018"/>
    <w:rsid w:val="001A1494"/>
    <w:rsid w:val="001A21F1"/>
    <w:rsid w:val="001A37CE"/>
    <w:rsid w:val="001A428A"/>
    <w:rsid w:val="001A4533"/>
    <w:rsid w:val="001A4D6A"/>
    <w:rsid w:val="001A4FD0"/>
    <w:rsid w:val="001A65F9"/>
    <w:rsid w:val="001A6A8B"/>
    <w:rsid w:val="001A6F9B"/>
    <w:rsid w:val="001A7D3C"/>
    <w:rsid w:val="001B044E"/>
    <w:rsid w:val="001B04E9"/>
    <w:rsid w:val="001B0EA6"/>
    <w:rsid w:val="001B2988"/>
    <w:rsid w:val="001B2B72"/>
    <w:rsid w:val="001B301C"/>
    <w:rsid w:val="001B4FA0"/>
    <w:rsid w:val="001B5110"/>
    <w:rsid w:val="001B66CC"/>
    <w:rsid w:val="001B68BD"/>
    <w:rsid w:val="001B6AA9"/>
    <w:rsid w:val="001B6E70"/>
    <w:rsid w:val="001B7555"/>
    <w:rsid w:val="001B7A34"/>
    <w:rsid w:val="001B7F39"/>
    <w:rsid w:val="001C02CD"/>
    <w:rsid w:val="001C066C"/>
    <w:rsid w:val="001C1A67"/>
    <w:rsid w:val="001C1DAA"/>
    <w:rsid w:val="001C3360"/>
    <w:rsid w:val="001C340F"/>
    <w:rsid w:val="001C4A79"/>
    <w:rsid w:val="001C4B3D"/>
    <w:rsid w:val="001C4C54"/>
    <w:rsid w:val="001C55B2"/>
    <w:rsid w:val="001C6440"/>
    <w:rsid w:val="001C6A61"/>
    <w:rsid w:val="001C7615"/>
    <w:rsid w:val="001C7784"/>
    <w:rsid w:val="001C7FB6"/>
    <w:rsid w:val="001D0532"/>
    <w:rsid w:val="001D139F"/>
    <w:rsid w:val="001D1C6D"/>
    <w:rsid w:val="001D3F7E"/>
    <w:rsid w:val="001D4330"/>
    <w:rsid w:val="001D51DA"/>
    <w:rsid w:val="001D5434"/>
    <w:rsid w:val="001D5A7D"/>
    <w:rsid w:val="001E005C"/>
    <w:rsid w:val="001E0143"/>
    <w:rsid w:val="001E0737"/>
    <w:rsid w:val="001E0A2B"/>
    <w:rsid w:val="001E0E04"/>
    <w:rsid w:val="001E24C0"/>
    <w:rsid w:val="001E3CC2"/>
    <w:rsid w:val="001E3DDC"/>
    <w:rsid w:val="001E4076"/>
    <w:rsid w:val="001E53EC"/>
    <w:rsid w:val="001E60ED"/>
    <w:rsid w:val="001E6292"/>
    <w:rsid w:val="001E62CF"/>
    <w:rsid w:val="001E6533"/>
    <w:rsid w:val="001E7394"/>
    <w:rsid w:val="001E75BF"/>
    <w:rsid w:val="001E78D9"/>
    <w:rsid w:val="001E7A96"/>
    <w:rsid w:val="001F099E"/>
    <w:rsid w:val="001F0AD8"/>
    <w:rsid w:val="001F0B22"/>
    <w:rsid w:val="001F1279"/>
    <w:rsid w:val="001F165E"/>
    <w:rsid w:val="001F1848"/>
    <w:rsid w:val="001F1A0C"/>
    <w:rsid w:val="001F20ED"/>
    <w:rsid w:val="001F3140"/>
    <w:rsid w:val="001F3C1B"/>
    <w:rsid w:val="001F4281"/>
    <w:rsid w:val="001F4AD7"/>
    <w:rsid w:val="001F6941"/>
    <w:rsid w:val="001F6C1B"/>
    <w:rsid w:val="001F6E1D"/>
    <w:rsid w:val="001F76CE"/>
    <w:rsid w:val="001F7884"/>
    <w:rsid w:val="001F7A03"/>
    <w:rsid w:val="001F7C56"/>
    <w:rsid w:val="00200930"/>
    <w:rsid w:val="00200999"/>
    <w:rsid w:val="00201269"/>
    <w:rsid w:val="00201AD2"/>
    <w:rsid w:val="002027E7"/>
    <w:rsid w:val="00202CA1"/>
    <w:rsid w:val="00202FCF"/>
    <w:rsid w:val="002030D9"/>
    <w:rsid w:val="0020323A"/>
    <w:rsid w:val="00203282"/>
    <w:rsid w:val="002049ED"/>
    <w:rsid w:val="00204C28"/>
    <w:rsid w:val="00205F19"/>
    <w:rsid w:val="00206529"/>
    <w:rsid w:val="002065B7"/>
    <w:rsid w:val="00211DFA"/>
    <w:rsid w:val="00212189"/>
    <w:rsid w:val="00213B6E"/>
    <w:rsid w:val="00213D4D"/>
    <w:rsid w:val="00214968"/>
    <w:rsid w:val="00216194"/>
    <w:rsid w:val="002168D6"/>
    <w:rsid w:val="00216A71"/>
    <w:rsid w:val="00216F00"/>
    <w:rsid w:val="0021761B"/>
    <w:rsid w:val="0021789F"/>
    <w:rsid w:val="00217E09"/>
    <w:rsid w:val="00220794"/>
    <w:rsid w:val="00220C37"/>
    <w:rsid w:val="00221267"/>
    <w:rsid w:val="00221441"/>
    <w:rsid w:val="00221CB4"/>
    <w:rsid w:val="002225A4"/>
    <w:rsid w:val="00222B42"/>
    <w:rsid w:val="00222D49"/>
    <w:rsid w:val="00223641"/>
    <w:rsid w:val="00224774"/>
    <w:rsid w:val="00224F1D"/>
    <w:rsid w:val="00225195"/>
    <w:rsid w:val="00226297"/>
    <w:rsid w:val="00226B06"/>
    <w:rsid w:val="002270E3"/>
    <w:rsid w:val="00227205"/>
    <w:rsid w:val="00227255"/>
    <w:rsid w:val="00227471"/>
    <w:rsid w:val="002307BA"/>
    <w:rsid w:val="002309E8"/>
    <w:rsid w:val="00231718"/>
    <w:rsid w:val="002322B1"/>
    <w:rsid w:val="00232E14"/>
    <w:rsid w:val="0023322C"/>
    <w:rsid w:val="00233E5C"/>
    <w:rsid w:val="00234892"/>
    <w:rsid w:val="002357B7"/>
    <w:rsid w:val="0023654F"/>
    <w:rsid w:val="0023673D"/>
    <w:rsid w:val="00236DB4"/>
    <w:rsid w:val="002371DD"/>
    <w:rsid w:val="00237EF8"/>
    <w:rsid w:val="00241F89"/>
    <w:rsid w:val="00243109"/>
    <w:rsid w:val="00244752"/>
    <w:rsid w:val="00245ECE"/>
    <w:rsid w:val="002475CA"/>
    <w:rsid w:val="00250D12"/>
    <w:rsid w:val="00251CC8"/>
    <w:rsid w:val="00251DF8"/>
    <w:rsid w:val="0025238E"/>
    <w:rsid w:val="0025288D"/>
    <w:rsid w:val="00253249"/>
    <w:rsid w:val="0025360A"/>
    <w:rsid w:val="0025368C"/>
    <w:rsid w:val="00253A05"/>
    <w:rsid w:val="00254CD2"/>
    <w:rsid w:val="002552A4"/>
    <w:rsid w:val="00255583"/>
    <w:rsid w:val="00255DF7"/>
    <w:rsid w:val="00256898"/>
    <w:rsid w:val="00256C47"/>
    <w:rsid w:val="00257A7A"/>
    <w:rsid w:val="00257F64"/>
    <w:rsid w:val="00260623"/>
    <w:rsid w:val="00264A22"/>
    <w:rsid w:val="00264CD1"/>
    <w:rsid w:val="00265385"/>
    <w:rsid w:val="0026610D"/>
    <w:rsid w:val="00266ACC"/>
    <w:rsid w:val="002671CF"/>
    <w:rsid w:val="00267774"/>
    <w:rsid w:val="0026777B"/>
    <w:rsid w:val="00267A1F"/>
    <w:rsid w:val="002703D1"/>
    <w:rsid w:val="0027111C"/>
    <w:rsid w:val="002720B1"/>
    <w:rsid w:val="00272133"/>
    <w:rsid w:val="00272B08"/>
    <w:rsid w:val="00272C6D"/>
    <w:rsid w:val="00274947"/>
    <w:rsid w:val="00275637"/>
    <w:rsid w:val="002757BF"/>
    <w:rsid w:val="00276639"/>
    <w:rsid w:val="00276649"/>
    <w:rsid w:val="00276E10"/>
    <w:rsid w:val="0028019C"/>
    <w:rsid w:val="002816F0"/>
    <w:rsid w:val="0028180F"/>
    <w:rsid w:val="002819A9"/>
    <w:rsid w:val="00281DD5"/>
    <w:rsid w:val="00281EC6"/>
    <w:rsid w:val="0028203B"/>
    <w:rsid w:val="002825DD"/>
    <w:rsid w:val="00282753"/>
    <w:rsid w:val="00282798"/>
    <w:rsid w:val="00282F98"/>
    <w:rsid w:val="002834D1"/>
    <w:rsid w:val="00283655"/>
    <w:rsid w:val="0028448E"/>
    <w:rsid w:val="00285213"/>
    <w:rsid w:val="00285878"/>
    <w:rsid w:val="00286231"/>
    <w:rsid w:val="0028700F"/>
    <w:rsid w:val="00287E8C"/>
    <w:rsid w:val="002903C2"/>
    <w:rsid w:val="00290994"/>
    <w:rsid w:val="002924B2"/>
    <w:rsid w:val="0029272E"/>
    <w:rsid w:val="00294022"/>
    <w:rsid w:val="002941F5"/>
    <w:rsid w:val="0029580E"/>
    <w:rsid w:val="00295CD0"/>
    <w:rsid w:val="00296454"/>
    <w:rsid w:val="00296A74"/>
    <w:rsid w:val="002A13C4"/>
    <w:rsid w:val="002A167C"/>
    <w:rsid w:val="002A1A5F"/>
    <w:rsid w:val="002A1CCF"/>
    <w:rsid w:val="002A2285"/>
    <w:rsid w:val="002A7FD4"/>
    <w:rsid w:val="002B03B1"/>
    <w:rsid w:val="002B0F5D"/>
    <w:rsid w:val="002B12C4"/>
    <w:rsid w:val="002B1D13"/>
    <w:rsid w:val="002B2047"/>
    <w:rsid w:val="002B21B1"/>
    <w:rsid w:val="002B3D5B"/>
    <w:rsid w:val="002B4E1E"/>
    <w:rsid w:val="002B5E1C"/>
    <w:rsid w:val="002B668F"/>
    <w:rsid w:val="002C097D"/>
    <w:rsid w:val="002C1105"/>
    <w:rsid w:val="002C1668"/>
    <w:rsid w:val="002C3041"/>
    <w:rsid w:val="002C350C"/>
    <w:rsid w:val="002C3512"/>
    <w:rsid w:val="002C35A6"/>
    <w:rsid w:val="002C3A79"/>
    <w:rsid w:val="002C3C2E"/>
    <w:rsid w:val="002C4D07"/>
    <w:rsid w:val="002C5BDF"/>
    <w:rsid w:val="002C6936"/>
    <w:rsid w:val="002C7B1D"/>
    <w:rsid w:val="002D3143"/>
    <w:rsid w:val="002D4AF8"/>
    <w:rsid w:val="002D521E"/>
    <w:rsid w:val="002D61B5"/>
    <w:rsid w:val="002D6228"/>
    <w:rsid w:val="002D63B8"/>
    <w:rsid w:val="002D6435"/>
    <w:rsid w:val="002D717B"/>
    <w:rsid w:val="002D7854"/>
    <w:rsid w:val="002D7B81"/>
    <w:rsid w:val="002E0F80"/>
    <w:rsid w:val="002E1388"/>
    <w:rsid w:val="002E1991"/>
    <w:rsid w:val="002E2D1D"/>
    <w:rsid w:val="002E3281"/>
    <w:rsid w:val="002E3516"/>
    <w:rsid w:val="002E491C"/>
    <w:rsid w:val="002E4DC7"/>
    <w:rsid w:val="002E4E14"/>
    <w:rsid w:val="002E4EE0"/>
    <w:rsid w:val="002E4F76"/>
    <w:rsid w:val="002E51C7"/>
    <w:rsid w:val="002E62A5"/>
    <w:rsid w:val="002E6D74"/>
    <w:rsid w:val="002E6EE4"/>
    <w:rsid w:val="002F10BD"/>
    <w:rsid w:val="002F1636"/>
    <w:rsid w:val="002F173E"/>
    <w:rsid w:val="002F1784"/>
    <w:rsid w:val="002F265F"/>
    <w:rsid w:val="002F5FF2"/>
    <w:rsid w:val="002F60AF"/>
    <w:rsid w:val="002F60BA"/>
    <w:rsid w:val="00300883"/>
    <w:rsid w:val="003013A8"/>
    <w:rsid w:val="003032AF"/>
    <w:rsid w:val="00303939"/>
    <w:rsid w:val="0030498F"/>
    <w:rsid w:val="00304A5B"/>
    <w:rsid w:val="00306BE5"/>
    <w:rsid w:val="00306DB1"/>
    <w:rsid w:val="003078C9"/>
    <w:rsid w:val="00310701"/>
    <w:rsid w:val="003108F0"/>
    <w:rsid w:val="00310F75"/>
    <w:rsid w:val="00311F84"/>
    <w:rsid w:val="003122B4"/>
    <w:rsid w:val="0031291A"/>
    <w:rsid w:val="003131B6"/>
    <w:rsid w:val="00313484"/>
    <w:rsid w:val="00314032"/>
    <w:rsid w:val="00315421"/>
    <w:rsid w:val="003172C9"/>
    <w:rsid w:val="00317C74"/>
    <w:rsid w:val="00317D15"/>
    <w:rsid w:val="00317EF8"/>
    <w:rsid w:val="0032133E"/>
    <w:rsid w:val="00321ACD"/>
    <w:rsid w:val="003222CC"/>
    <w:rsid w:val="003223D0"/>
    <w:rsid w:val="003235A6"/>
    <w:rsid w:val="00323855"/>
    <w:rsid w:val="0032590B"/>
    <w:rsid w:val="00326658"/>
    <w:rsid w:val="00326A1F"/>
    <w:rsid w:val="00326CEA"/>
    <w:rsid w:val="00327260"/>
    <w:rsid w:val="00330886"/>
    <w:rsid w:val="00330B6D"/>
    <w:rsid w:val="00330F73"/>
    <w:rsid w:val="00333F07"/>
    <w:rsid w:val="0033431C"/>
    <w:rsid w:val="00335C3D"/>
    <w:rsid w:val="00335D86"/>
    <w:rsid w:val="003362FD"/>
    <w:rsid w:val="003419C5"/>
    <w:rsid w:val="003420A0"/>
    <w:rsid w:val="00342581"/>
    <w:rsid w:val="003446C5"/>
    <w:rsid w:val="00344D89"/>
    <w:rsid w:val="003456DF"/>
    <w:rsid w:val="00345759"/>
    <w:rsid w:val="0034618C"/>
    <w:rsid w:val="00346685"/>
    <w:rsid w:val="00347709"/>
    <w:rsid w:val="00347749"/>
    <w:rsid w:val="00347AE9"/>
    <w:rsid w:val="00347F61"/>
    <w:rsid w:val="0035056A"/>
    <w:rsid w:val="003505D6"/>
    <w:rsid w:val="00350DBC"/>
    <w:rsid w:val="003513F4"/>
    <w:rsid w:val="00351974"/>
    <w:rsid w:val="00351CC1"/>
    <w:rsid w:val="0035225D"/>
    <w:rsid w:val="003525F0"/>
    <w:rsid w:val="00354570"/>
    <w:rsid w:val="00354679"/>
    <w:rsid w:val="0035477F"/>
    <w:rsid w:val="00354FFA"/>
    <w:rsid w:val="00355150"/>
    <w:rsid w:val="0035546A"/>
    <w:rsid w:val="00355695"/>
    <w:rsid w:val="0035687D"/>
    <w:rsid w:val="00357B1A"/>
    <w:rsid w:val="00360095"/>
    <w:rsid w:val="00361350"/>
    <w:rsid w:val="00361820"/>
    <w:rsid w:val="00361A2C"/>
    <w:rsid w:val="00363132"/>
    <w:rsid w:val="00363BA3"/>
    <w:rsid w:val="00363D88"/>
    <w:rsid w:val="00363EF4"/>
    <w:rsid w:val="003643A2"/>
    <w:rsid w:val="0036459F"/>
    <w:rsid w:val="00364A8A"/>
    <w:rsid w:val="003650ED"/>
    <w:rsid w:val="0036563E"/>
    <w:rsid w:val="00366271"/>
    <w:rsid w:val="00366B40"/>
    <w:rsid w:val="0036701F"/>
    <w:rsid w:val="00371536"/>
    <w:rsid w:val="00371D49"/>
    <w:rsid w:val="00372AED"/>
    <w:rsid w:val="00372B01"/>
    <w:rsid w:val="003730F2"/>
    <w:rsid w:val="00373873"/>
    <w:rsid w:val="003740BC"/>
    <w:rsid w:val="003747F0"/>
    <w:rsid w:val="00374AB4"/>
    <w:rsid w:val="003755D6"/>
    <w:rsid w:val="00375EA8"/>
    <w:rsid w:val="003777E7"/>
    <w:rsid w:val="00377C9D"/>
    <w:rsid w:val="00381744"/>
    <w:rsid w:val="0038181A"/>
    <w:rsid w:val="00381875"/>
    <w:rsid w:val="00383D6B"/>
    <w:rsid w:val="00384159"/>
    <w:rsid w:val="00385191"/>
    <w:rsid w:val="0038522D"/>
    <w:rsid w:val="0038590D"/>
    <w:rsid w:val="003874AC"/>
    <w:rsid w:val="00387702"/>
    <w:rsid w:val="00387CB7"/>
    <w:rsid w:val="00387CD4"/>
    <w:rsid w:val="003901E6"/>
    <w:rsid w:val="00390926"/>
    <w:rsid w:val="003917D4"/>
    <w:rsid w:val="00391ED9"/>
    <w:rsid w:val="003930B1"/>
    <w:rsid w:val="00393383"/>
    <w:rsid w:val="00393446"/>
    <w:rsid w:val="00394E1A"/>
    <w:rsid w:val="00395111"/>
    <w:rsid w:val="00395458"/>
    <w:rsid w:val="003A1442"/>
    <w:rsid w:val="003A1EA6"/>
    <w:rsid w:val="003A27D5"/>
    <w:rsid w:val="003A394B"/>
    <w:rsid w:val="003A42FB"/>
    <w:rsid w:val="003A4980"/>
    <w:rsid w:val="003A4A76"/>
    <w:rsid w:val="003A4B49"/>
    <w:rsid w:val="003A4C49"/>
    <w:rsid w:val="003A53F9"/>
    <w:rsid w:val="003A5EFB"/>
    <w:rsid w:val="003A63D1"/>
    <w:rsid w:val="003A6451"/>
    <w:rsid w:val="003A67BA"/>
    <w:rsid w:val="003A72F0"/>
    <w:rsid w:val="003A75D0"/>
    <w:rsid w:val="003B0A2A"/>
    <w:rsid w:val="003B104F"/>
    <w:rsid w:val="003B12DB"/>
    <w:rsid w:val="003B164B"/>
    <w:rsid w:val="003B16E0"/>
    <w:rsid w:val="003B2019"/>
    <w:rsid w:val="003B30B5"/>
    <w:rsid w:val="003B381B"/>
    <w:rsid w:val="003B4202"/>
    <w:rsid w:val="003B48FF"/>
    <w:rsid w:val="003B4A56"/>
    <w:rsid w:val="003B5963"/>
    <w:rsid w:val="003B63DB"/>
    <w:rsid w:val="003B6EA1"/>
    <w:rsid w:val="003B7582"/>
    <w:rsid w:val="003B7FE9"/>
    <w:rsid w:val="003C0317"/>
    <w:rsid w:val="003C058D"/>
    <w:rsid w:val="003C0691"/>
    <w:rsid w:val="003C110D"/>
    <w:rsid w:val="003C22F2"/>
    <w:rsid w:val="003C2E20"/>
    <w:rsid w:val="003C3119"/>
    <w:rsid w:val="003C344A"/>
    <w:rsid w:val="003C5821"/>
    <w:rsid w:val="003C5DE8"/>
    <w:rsid w:val="003C670B"/>
    <w:rsid w:val="003C7003"/>
    <w:rsid w:val="003C7081"/>
    <w:rsid w:val="003C7833"/>
    <w:rsid w:val="003D0450"/>
    <w:rsid w:val="003D0835"/>
    <w:rsid w:val="003D0A67"/>
    <w:rsid w:val="003D38AF"/>
    <w:rsid w:val="003D3A66"/>
    <w:rsid w:val="003D4F07"/>
    <w:rsid w:val="003D506F"/>
    <w:rsid w:val="003D54A9"/>
    <w:rsid w:val="003D5CB1"/>
    <w:rsid w:val="003D6883"/>
    <w:rsid w:val="003D70FE"/>
    <w:rsid w:val="003D710B"/>
    <w:rsid w:val="003D7165"/>
    <w:rsid w:val="003D7615"/>
    <w:rsid w:val="003E10A7"/>
    <w:rsid w:val="003E155F"/>
    <w:rsid w:val="003E241E"/>
    <w:rsid w:val="003E2977"/>
    <w:rsid w:val="003E531A"/>
    <w:rsid w:val="003E58A8"/>
    <w:rsid w:val="003E6721"/>
    <w:rsid w:val="003E727A"/>
    <w:rsid w:val="003F008F"/>
    <w:rsid w:val="003F085C"/>
    <w:rsid w:val="003F13CB"/>
    <w:rsid w:val="003F1F3C"/>
    <w:rsid w:val="003F2497"/>
    <w:rsid w:val="003F2D8D"/>
    <w:rsid w:val="003F338E"/>
    <w:rsid w:val="003F33E5"/>
    <w:rsid w:val="003F4038"/>
    <w:rsid w:val="003F43AB"/>
    <w:rsid w:val="003F48EE"/>
    <w:rsid w:val="003F53E4"/>
    <w:rsid w:val="003F675E"/>
    <w:rsid w:val="003F7276"/>
    <w:rsid w:val="003F7EA4"/>
    <w:rsid w:val="0040085C"/>
    <w:rsid w:val="00400E27"/>
    <w:rsid w:val="004028E8"/>
    <w:rsid w:val="0040321E"/>
    <w:rsid w:val="00403D93"/>
    <w:rsid w:val="004052E0"/>
    <w:rsid w:val="004058AB"/>
    <w:rsid w:val="00405F09"/>
    <w:rsid w:val="004060B8"/>
    <w:rsid w:val="004065DE"/>
    <w:rsid w:val="0040691F"/>
    <w:rsid w:val="0040729E"/>
    <w:rsid w:val="00410638"/>
    <w:rsid w:val="00411222"/>
    <w:rsid w:val="00411BC8"/>
    <w:rsid w:val="004129B8"/>
    <w:rsid w:val="00412B02"/>
    <w:rsid w:val="00412F81"/>
    <w:rsid w:val="004134E0"/>
    <w:rsid w:val="00413A06"/>
    <w:rsid w:val="004141CF"/>
    <w:rsid w:val="00414955"/>
    <w:rsid w:val="00417BC3"/>
    <w:rsid w:val="00417D29"/>
    <w:rsid w:val="00417E43"/>
    <w:rsid w:val="00420244"/>
    <w:rsid w:val="00420A26"/>
    <w:rsid w:val="00421156"/>
    <w:rsid w:val="00421BA7"/>
    <w:rsid w:val="004224B2"/>
    <w:rsid w:val="00422F04"/>
    <w:rsid w:val="00423035"/>
    <w:rsid w:val="004261B6"/>
    <w:rsid w:val="004267E5"/>
    <w:rsid w:val="004269DC"/>
    <w:rsid w:val="00427189"/>
    <w:rsid w:val="004274BA"/>
    <w:rsid w:val="0042780D"/>
    <w:rsid w:val="00430651"/>
    <w:rsid w:val="00430A6D"/>
    <w:rsid w:val="00430FC1"/>
    <w:rsid w:val="00431AAA"/>
    <w:rsid w:val="0043251D"/>
    <w:rsid w:val="00432D0F"/>
    <w:rsid w:val="00433A8D"/>
    <w:rsid w:val="0043430E"/>
    <w:rsid w:val="00434CFC"/>
    <w:rsid w:val="00435A1F"/>
    <w:rsid w:val="004360CE"/>
    <w:rsid w:val="004360DA"/>
    <w:rsid w:val="00436A35"/>
    <w:rsid w:val="0043723F"/>
    <w:rsid w:val="00440105"/>
    <w:rsid w:val="00440188"/>
    <w:rsid w:val="004404D7"/>
    <w:rsid w:val="00440E06"/>
    <w:rsid w:val="0044221C"/>
    <w:rsid w:val="00442788"/>
    <w:rsid w:val="00442B8B"/>
    <w:rsid w:val="00442D0E"/>
    <w:rsid w:val="004432A4"/>
    <w:rsid w:val="004436D0"/>
    <w:rsid w:val="00445217"/>
    <w:rsid w:val="004459F9"/>
    <w:rsid w:val="00446516"/>
    <w:rsid w:val="0044660E"/>
    <w:rsid w:val="00447632"/>
    <w:rsid w:val="00447655"/>
    <w:rsid w:val="0044775D"/>
    <w:rsid w:val="00450C12"/>
    <w:rsid w:val="00452D0D"/>
    <w:rsid w:val="004539A2"/>
    <w:rsid w:val="00453C7E"/>
    <w:rsid w:val="00453E7F"/>
    <w:rsid w:val="00454A6B"/>
    <w:rsid w:val="00455D99"/>
    <w:rsid w:val="00456596"/>
    <w:rsid w:val="004567F0"/>
    <w:rsid w:val="00457D5A"/>
    <w:rsid w:val="00457DB1"/>
    <w:rsid w:val="004605E4"/>
    <w:rsid w:val="00460B33"/>
    <w:rsid w:val="00461639"/>
    <w:rsid w:val="00462008"/>
    <w:rsid w:val="004627A5"/>
    <w:rsid w:val="00463D38"/>
    <w:rsid w:val="00463F16"/>
    <w:rsid w:val="00463F3B"/>
    <w:rsid w:val="0046430E"/>
    <w:rsid w:val="0046464F"/>
    <w:rsid w:val="00464903"/>
    <w:rsid w:val="004649A1"/>
    <w:rsid w:val="00464B2D"/>
    <w:rsid w:val="00466270"/>
    <w:rsid w:val="004665A5"/>
    <w:rsid w:val="0046670B"/>
    <w:rsid w:val="00466908"/>
    <w:rsid w:val="00466F86"/>
    <w:rsid w:val="004679E7"/>
    <w:rsid w:val="00467A8C"/>
    <w:rsid w:val="00467D39"/>
    <w:rsid w:val="004701ED"/>
    <w:rsid w:val="0047051D"/>
    <w:rsid w:val="0047062C"/>
    <w:rsid w:val="0047211A"/>
    <w:rsid w:val="00472B48"/>
    <w:rsid w:val="00472E9A"/>
    <w:rsid w:val="004733AB"/>
    <w:rsid w:val="00473648"/>
    <w:rsid w:val="00473940"/>
    <w:rsid w:val="0047431E"/>
    <w:rsid w:val="0047475D"/>
    <w:rsid w:val="0047634D"/>
    <w:rsid w:val="0047653C"/>
    <w:rsid w:val="004765C7"/>
    <w:rsid w:val="00476C63"/>
    <w:rsid w:val="00476D9E"/>
    <w:rsid w:val="00477F7F"/>
    <w:rsid w:val="004807F0"/>
    <w:rsid w:val="00481F81"/>
    <w:rsid w:val="004820D7"/>
    <w:rsid w:val="00482DBD"/>
    <w:rsid w:val="00482DFF"/>
    <w:rsid w:val="004837F7"/>
    <w:rsid w:val="0048474A"/>
    <w:rsid w:val="00484FD5"/>
    <w:rsid w:val="0048548C"/>
    <w:rsid w:val="00491D63"/>
    <w:rsid w:val="004924F9"/>
    <w:rsid w:val="00494E75"/>
    <w:rsid w:val="00495699"/>
    <w:rsid w:val="004975D7"/>
    <w:rsid w:val="0049762E"/>
    <w:rsid w:val="00497EBE"/>
    <w:rsid w:val="00497F07"/>
    <w:rsid w:val="004A0F9E"/>
    <w:rsid w:val="004A13EA"/>
    <w:rsid w:val="004A1FDF"/>
    <w:rsid w:val="004A2EEF"/>
    <w:rsid w:val="004A3702"/>
    <w:rsid w:val="004A3AF3"/>
    <w:rsid w:val="004A3E48"/>
    <w:rsid w:val="004A41F1"/>
    <w:rsid w:val="004A4422"/>
    <w:rsid w:val="004A4D13"/>
    <w:rsid w:val="004A572B"/>
    <w:rsid w:val="004A6E02"/>
    <w:rsid w:val="004B0110"/>
    <w:rsid w:val="004B1B34"/>
    <w:rsid w:val="004B2084"/>
    <w:rsid w:val="004B2AEF"/>
    <w:rsid w:val="004B2C2A"/>
    <w:rsid w:val="004B429A"/>
    <w:rsid w:val="004B4423"/>
    <w:rsid w:val="004B4776"/>
    <w:rsid w:val="004B6A52"/>
    <w:rsid w:val="004B6BE7"/>
    <w:rsid w:val="004B729F"/>
    <w:rsid w:val="004B7943"/>
    <w:rsid w:val="004C0257"/>
    <w:rsid w:val="004C09D5"/>
    <w:rsid w:val="004C139E"/>
    <w:rsid w:val="004C26BE"/>
    <w:rsid w:val="004C2805"/>
    <w:rsid w:val="004C2AD4"/>
    <w:rsid w:val="004C3170"/>
    <w:rsid w:val="004C3A69"/>
    <w:rsid w:val="004C3F05"/>
    <w:rsid w:val="004C6F18"/>
    <w:rsid w:val="004D00B4"/>
    <w:rsid w:val="004D0682"/>
    <w:rsid w:val="004D0B56"/>
    <w:rsid w:val="004D0BF1"/>
    <w:rsid w:val="004D1744"/>
    <w:rsid w:val="004D1BC4"/>
    <w:rsid w:val="004D2EEE"/>
    <w:rsid w:val="004D3358"/>
    <w:rsid w:val="004D48A8"/>
    <w:rsid w:val="004D4B15"/>
    <w:rsid w:val="004D4F28"/>
    <w:rsid w:val="004D5334"/>
    <w:rsid w:val="004D538D"/>
    <w:rsid w:val="004D5785"/>
    <w:rsid w:val="004D602C"/>
    <w:rsid w:val="004D6205"/>
    <w:rsid w:val="004D67BA"/>
    <w:rsid w:val="004E1103"/>
    <w:rsid w:val="004E13A5"/>
    <w:rsid w:val="004E1916"/>
    <w:rsid w:val="004E258E"/>
    <w:rsid w:val="004E2709"/>
    <w:rsid w:val="004E4434"/>
    <w:rsid w:val="004E52CA"/>
    <w:rsid w:val="004E62D1"/>
    <w:rsid w:val="004E6FEC"/>
    <w:rsid w:val="004E774C"/>
    <w:rsid w:val="004F0672"/>
    <w:rsid w:val="004F0838"/>
    <w:rsid w:val="004F0E57"/>
    <w:rsid w:val="004F33C9"/>
    <w:rsid w:val="004F36B8"/>
    <w:rsid w:val="004F45DB"/>
    <w:rsid w:val="004F466F"/>
    <w:rsid w:val="004F4A64"/>
    <w:rsid w:val="004F53A3"/>
    <w:rsid w:val="004F63F9"/>
    <w:rsid w:val="004F6B6F"/>
    <w:rsid w:val="00500074"/>
    <w:rsid w:val="00500237"/>
    <w:rsid w:val="00501526"/>
    <w:rsid w:val="005018EC"/>
    <w:rsid w:val="00501DA2"/>
    <w:rsid w:val="00504848"/>
    <w:rsid w:val="00505044"/>
    <w:rsid w:val="00505100"/>
    <w:rsid w:val="00505325"/>
    <w:rsid w:val="0050538C"/>
    <w:rsid w:val="0050668A"/>
    <w:rsid w:val="00507ABF"/>
    <w:rsid w:val="005104D5"/>
    <w:rsid w:val="005106BD"/>
    <w:rsid w:val="00511DD2"/>
    <w:rsid w:val="0051358B"/>
    <w:rsid w:val="005144D6"/>
    <w:rsid w:val="00514DA5"/>
    <w:rsid w:val="00515D8C"/>
    <w:rsid w:val="00516632"/>
    <w:rsid w:val="00516A2F"/>
    <w:rsid w:val="00517B58"/>
    <w:rsid w:val="00517C83"/>
    <w:rsid w:val="00517F08"/>
    <w:rsid w:val="00520FFA"/>
    <w:rsid w:val="00521841"/>
    <w:rsid w:val="00521A7C"/>
    <w:rsid w:val="00522BFB"/>
    <w:rsid w:val="00523001"/>
    <w:rsid w:val="005230AF"/>
    <w:rsid w:val="00523154"/>
    <w:rsid w:val="00523E73"/>
    <w:rsid w:val="00523F7B"/>
    <w:rsid w:val="00524308"/>
    <w:rsid w:val="0052471A"/>
    <w:rsid w:val="005252DE"/>
    <w:rsid w:val="00525B1A"/>
    <w:rsid w:val="00525BBF"/>
    <w:rsid w:val="0052611B"/>
    <w:rsid w:val="00526203"/>
    <w:rsid w:val="005300D8"/>
    <w:rsid w:val="005300DF"/>
    <w:rsid w:val="00530F42"/>
    <w:rsid w:val="0053142B"/>
    <w:rsid w:val="005315E2"/>
    <w:rsid w:val="00531B40"/>
    <w:rsid w:val="0053331A"/>
    <w:rsid w:val="005336F3"/>
    <w:rsid w:val="00533779"/>
    <w:rsid w:val="00533822"/>
    <w:rsid w:val="00533DE6"/>
    <w:rsid w:val="00533EFE"/>
    <w:rsid w:val="00533F9E"/>
    <w:rsid w:val="00534C25"/>
    <w:rsid w:val="00540D85"/>
    <w:rsid w:val="00540E22"/>
    <w:rsid w:val="00541E8E"/>
    <w:rsid w:val="005423E5"/>
    <w:rsid w:val="0054308B"/>
    <w:rsid w:val="00543850"/>
    <w:rsid w:val="0054485E"/>
    <w:rsid w:val="00544EC0"/>
    <w:rsid w:val="00545027"/>
    <w:rsid w:val="00546116"/>
    <w:rsid w:val="00546857"/>
    <w:rsid w:val="0054686F"/>
    <w:rsid w:val="00546B35"/>
    <w:rsid w:val="00546C1A"/>
    <w:rsid w:val="00546E0C"/>
    <w:rsid w:val="0054714F"/>
    <w:rsid w:val="005472F4"/>
    <w:rsid w:val="005473DF"/>
    <w:rsid w:val="00550339"/>
    <w:rsid w:val="00551025"/>
    <w:rsid w:val="0055120C"/>
    <w:rsid w:val="00551949"/>
    <w:rsid w:val="0055238A"/>
    <w:rsid w:val="0055238F"/>
    <w:rsid w:val="00555082"/>
    <w:rsid w:val="00556034"/>
    <w:rsid w:val="00556A18"/>
    <w:rsid w:val="005570A8"/>
    <w:rsid w:val="00557161"/>
    <w:rsid w:val="005600BC"/>
    <w:rsid w:val="0056076A"/>
    <w:rsid w:val="00560FBD"/>
    <w:rsid w:val="00561DFC"/>
    <w:rsid w:val="00562FC2"/>
    <w:rsid w:val="00563082"/>
    <w:rsid w:val="005651FF"/>
    <w:rsid w:val="0056555F"/>
    <w:rsid w:val="00566DDD"/>
    <w:rsid w:val="00567368"/>
    <w:rsid w:val="00567CFA"/>
    <w:rsid w:val="00567E5C"/>
    <w:rsid w:val="00567FAB"/>
    <w:rsid w:val="005702FE"/>
    <w:rsid w:val="00571A4C"/>
    <w:rsid w:val="005724AE"/>
    <w:rsid w:val="005725CE"/>
    <w:rsid w:val="0057292D"/>
    <w:rsid w:val="00572A09"/>
    <w:rsid w:val="00574F16"/>
    <w:rsid w:val="0057689C"/>
    <w:rsid w:val="0057691C"/>
    <w:rsid w:val="00576C86"/>
    <w:rsid w:val="00576EDD"/>
    <w:rsid w:val="00580134"/>
    <w:rsid w:val="00580912"/>
    <w:rsid w:val="005815E8"/>
    <w:rsid w:val="00581E59"/>
    <w:rsid w:val="00582A73"/>
    <w:rsid w:val="00583364"/>
    <w:rsid w:val="005834EE"/>
    <w:rsid w:val="00584591"/>
    <w:rsid w:val="005852FA"/>
    <w:rsid w:val="00585C50"/>
    <w:rsid w:val="00586303"/>
    <w:rsid w:val="005864CE"/>
    <w:rsid w:val="0058663E"/>
    <w:rsid w:val="005870C3"/>
    <w:rsid w:val="00587E6E"/>
    <w:rsid w:val="00591C8C"/>
    <w:rsid w:val="00592405"/>
    <w:rsid w:val="00592420"/>
    <w:rsid w:val="00593772"/>
    <w:rsid w:val="00593C4C"/>
    <w:rsid w:val="005946D5"/>
    <w:rsid w:val="005956AC"/>
    <w:rsid w:val="005962FC"/>
    <w:rsid w:val="00596B36"/>
    <w:rsid w:val="00597926"/>
    <w:rsid w:val="005979B2"/>
    <w:rsid w:val="00597A97"/>
    <w:rsid w:val="00597D6F"/>
    <w:rsid w:val="005A0510"/>
    <w:rsid w:val="005A2226"/>
    <w:rsid w:val="005A22ED"/>
    <w:rsid w:val="005A294B"/>
    <w:rsid w:val="005A2C4E"/>
    <w:rsid w:val="005A55A7"/>
    <w:rsid w:val="005A628D"/>
    <w:rsid w:val="005A6A62"/>
    <w:rsid w:val="005B0311"/>
    <w:rsid w:val="005B3D48"/>
    <w:rsid w:val="005B4028"/>
    <w:rsid w:val="005B428E"/>
    <w:rsid w:val="005B5297"/>
    <w:rsid w:val="005B65EC"/>
    <w:rsid w:val="005B6FE1"/>
    <w:rsid w:val="005B783B"/>
    <w:rsid w:val="005B7E40"/>
    <w:rsid w:val="005C156C"/>
    <w:rsid w:val="005C2133"/>
    <w:rsid w:val="005C21C3"/>
    <w:rsid w:val="005C2350"/>
    <w:rsid w:val="005C300E"/>
    <w:rsid w:val="005C42CD"/>
    <w:rsid w:val="005C4C8E"/>
    <w:rsid w:val="005C5CCE"/>
    <w:rsid w:val="005C5F41"/>
    <w:rsid w:val="005C6C70"/>
    <w:rsid w:val="005C78EF"/>
    <w:rsid w:val="005D0034"/>
    <w:rsid w:val="005D0744"/>
    <w:rsid w:val="005D093D"/>
    <w:rsid w:val="005D1404"/>
    <w:rsid w:val="005D293A"/>
    <w:rsid w:val="005D30B0"/>
    <w:rsid w:val="005D32EC"/>
    <w:rsid w:val="005D3473"/>
    <w:rsid w:val="005D5C7A"/>
    <w:rsid w:val="005D64E4"/>
    <w:rsid w:val="005D792A"/>
    <w:rsid w:val="005E000D"/>
    <w:rsid w:val="005E0FBB"/>
    <w:rsid w:val="005E1AD4"/>
    <w:rsid w:val="005E1B25"/>
    <w:rsid w:val="005E228F"/>
    <w:rsid w:val="005E2676"/>
    <w:rsid w:val="005E3AEC"/>
    <w:rsid w:val="005E42FF"/>
    <w:rsid w:val="005E5B04"/>
    <w:rsid w:val="005E779E"/>
    <w:rsid w:val="005E7BEA"/>
    <w:rsid w:val="005F1DAC"/>
    <w:rsid w:val="005F2634"/>
    <w:rsid w:val="005F30C7"/>
    <w:rsid w:val="005F3C5A"/>
    <w:rsid w:val="005F4A22"/>
    <w:rsid w:val="005F4C5C"/>
    <w:rsid w:val="005F5449"/>
    <w:rsid w:val="005F5671"/>
    <w:rsid w:val="005F7856"/>
    <w:rsid w:val="006002E9"/>
    <w:rsid w:val="00600E21"/>
    <w:rsid w:val="006013C8"/>
    <w:rsid w:val="00601451"/>
    <w:rsid w:val="00603015"/>
    <w:rsid w:val="00603A6F"/>
    <w:rsid w:val="00603E42"/>
    <w:rsid w:val="00604F2C"/>
    <w:rsid w:val="0060553D"/>
    <w:rsid w:val="0060615E"/>
    <w:rsid w:val="006078E4"/>
    <w:rsid w:val="0061074E"/>
    <w:rsid w:val="006109CE"/>
    <w:rsid w:val="00610CE8"/>
    <w:rsid w:val="006146BF"/>
    <w:rsid w:val="0061539D"/>
    <w:rsid w:val="006153B4"/>
    <w:rsid w:val="0061787D"/>
    <w:rsid w:val="006203F7"/>
    <w:rsid w:val="00621350"/>
    <w:rsid w:val="00621598"/>
    <w:rsid w:val="00621EE8"/>
    <w:rsid w:val="0062236F"/>
    <w:rsid w:val="00622D59"/>
    <w:rsid w:val="0062362C"/>
    <w:rsid w:val="00623E68"/>
    <w:rsid w:val="006242F5"/>
    <w:rsid w:val="006245E9"/>
    <w:rsid w:val="00626044"/>
    <w:rsid w:val="0062641A"/>
    <w:rsid w:val="006272E3"/>
    <w:rsid w:val="0062742A"/>
    <w:rsid w:val="006303AF"/>
    <w:rsid w:val="0063094F"/>
    <w:rsid w:val="00630E3D"/>
    <w:rsid w:val="00631573"/>
    <w:rsid w:val="006323DF"/>
    <w:rsid w:val="006323F6"/>
    <w:rsid w:val="00633709"/>
    <w:rsid w:val="0063443B"/>
    <w:rsid w:val="006346E0"/>
    <w:rsid w:val="0063498B"/>
    <w:rsid w:val="006356C9"/>
    <w:rsid w:val="00635861"/>
    <w:rsid w:val="00636664"/>
    <w:rsid w:val="00636E2E"/>
    <w:rsid w:val="00636F87"/>
    <w:rsid w:val="00641C17"/>
    <w:rsid w:val="00642478"/>
    <w:rsid w:val="006453AB"/>
    <w:rsid w:val="00645CE2"/>
    <w:rsid w:val="006462E3"/>
    <w:rsid w:val="006471E0"/>
    <w:rsid w:val="0064754C"/>
    <w:rsid w:val="00647672"/>
    <w:rsid w:val="00647D8E"/>
    <w:rsid w:val="006500A6"/>
    <w:rsid w:val="00650FB4"/>
    <w:rsid w:val="00652798"/>
    <w:rsid w:val="00654063"/>
    <w:rsid w:val="0065458B"/>
    <w:rsid w:val="006558DD"/>
    <w:rsid w:val="00655A80"/>
    <w:rsid w:val="0065753C"/>
    <w:rsid w:val="00657ACF"/>
    <w:rsid w:val="00657FEB"/>
    <w:rsid w:val="00660D8D"/>
    <w:rsid w:val="00661BE5"/>
    <w:rsid w:val="00662B42"/>
    <w:rsid w:val="006640EC"/>
    <w:rsid w:val="006653C4"/>
    <w:rsid w:val="006656A0"/>
    <w:rsid w:val="00665790"/>
    <w:rsid w:val="006672B6"/>
    <w:rsid w:val="00667919"/>
    <w:rsid w:val="0067020A"/>
    <w:rsid w:val="00670256"/>
    <w:rsid w:val="00670720"/>
    <w:rsid w:val="00670F2A"/>
    <w:rsid w:val="006718FF"/>
    <w:rsid w:val="00671AD1"/>
    <w:rsid w:val="006724EF"/>
    <w:rsid w:val="00672792"/>
    <w:rsid w:val="0067310A"/>
    <w:rsid w:val="00673258"/>
    <w:rsid w:val="0067378F"/>
    <w:rsid w:val="006739C2"/>
    <w:rsid w:val="006740D8"/>
    <w:rsid w:val="00675871"/>
    <w:rsid w:val="006776B4"/>
    <w:rsid w:val="0068095C"/>
    <w:rsid w:val="00682621"/>
    <w:rsid w:val="00682B43"/>
    <w:rsid w:val="00682E50"/>
    <w:rsid w:val="00683280"/>
    <w:rsid w:val="006841B5"/>
    <w:rsid w:val="00684742"/>
    <w:rsid w:val="00684B3E"/>
    <w:rsid w:val="00684E42"/>
    <w:rsid w:val="006852DB"/>
    <w:rsid w:val="00685799"/>
    <w:rsid w:val="006859B3"/>
    <w:rsid w:val="0068623C"/>
    <w:rsid w:val="006863BE"/>
    <w:rsid w:val="006871AB"/>
    <w:rsid w:val="006873D1"/>
    <w:rsid w:val="006874A5"/>
    <w:rsid w:val="0069043F"/>
    <w:rsid w:val="00691AAA"/>
    <w:rsid w:val="00691B88"/>
    <w:rsid w:val="00692058"/>
    <w:rsid w:val="0069330D"/>
    <w:rsid w:val="00693584"/>
    <w:rsid w:val="00693605"/>
    <w:rsid w:val="006938A8"/>
    <w:rsid w:val="00693C09"/>
    <w:rsid w:val="00695081"/>
    <w:rsid w:val="006960ED"/>
    <w:rsid w:val="0069692F"/>
    <w:rsid w:val="006A1B97"/>
    <w:rsid w:val="006A2779"/>
    <w:rsid w:val="006A3621"/>
    <w:rsid w:val="006A4483"/>
    <w:rsid w:val="006A650E"/>
    <w:rsid w:val="006A65EC"/>
    <w:rsid w:val="006A65F2"/>
    <w:rsid w:val="006A6A96"/>
    <w:rsid w:val="006A74E6"/>
    <w:rsid w:val="006A7779"/>
    <w:rsid w:val="006B1531"/>
    <w:rsid w:val="006B16F8"/>
    <w:rsid w:val="006B1882"/>
    <w:rsid w:val="006B1C02"/>
    <w:rsid w:val="006B1F01"/>
    <w:rsid w:val="006B2253"/>
    <w:rsid w:val="006B2DB2"/>
    <w:rsid w:val="006B3877"/>
    <w:rsid w:val="006B3912"/>
    <w:rsid w:val="006B4C92"/>
    <w:rsid w:val="006B4D31"/>
    <w:rsid w:val="006B5FA8"/>
    <w:rsid w:val="006B68D2"/>
    <w:rsid w:val="006B7CEC"/>
    <w:rsid w:val="006C0448"/>
    <w:rsid w:val="006C048B"/>
    <w:rsid w:val="006C0DAC"/>
    <w:rsid w:val="006C1E5E"/>
    <w:rsid w:val="006C3CC9"/>
    <w:rsid w:val="006C577E"/>
    <w:rsid w:val="006C5DDF"/>
    <w:rsid w:val="006C6572"/>
    <w:rsid w:val="006C68F2"/>
    <w:rsid w:val="006C6B60"/>
    <w:rsid w:val="006D01BB"/>
    <w:rsid w:val="006D02F6"/>
    <w:rsid w:val="006D0A01"/>
    <w:rsid w:val="006D0C75"/>
    <w:rsid w:val="006D0CA9"/>
    <w:rsid w:val="006D1230"/>
    <w:rsid w:val="006D1247"/>
    <w:rsid w:val="006D1579"/>
    <w:rsid w:val="006D1662"/>
    <w:rsid w:val="006D17B4"/>
    <w:rsid w:val="006D208C"/>
    <w:rsid w:val="006D36AB"/>
    <w:rsid w:val="006D42DA"/>
    <w:rsid w:val="006D497A"/>
    <w:rsid w:val="006D4B54"/>
    <w:rsid w:val="006D5A34"/>
    <w:rsid w:val="006D5A78"/>
    <w:rsid w:val="006D5E0B"/>
    <w:rsid w:val="006D5FD6"/>
    <w:rsid w:val="006D618B"/>
    <w:rsid w:val="006D709E"/>
    <w:rsid w:val="006E0FD0"/>
    <w:rsid w:val="006E14C8"/>
    <w:rsid w:val="006E16E7"/>
    <w:rsid w:val="006E27C5"/>
    <w:rsid w:val="006E2AB0"/>
    <w:rsid w:val="006E2CB0"/>
    <w:rsid w:val="006E363B"/>
    <w:rsid w:val="006E45B4"/>
    <w:rsid w:val="006E4F44"/>
    <w:rsid w:val="006E6780"/>
    <w:rsid w:val="006E6E3F"/>
    <w:rsid w:val="006E7103"/>
    <w:rsid w:val="006F0C80"/>
    <w:rsid w:val="006F11F1"/>
    <w:rsid w:val="006F1325"/>
    <w:rsid w:val="006F1550"/>
    <w:rsid w:val="006F1ABD"/>
    <w:rsid w:val="006F22E8"/>
    <w:rsid w:val="006F4A57"/>
    <w:rsid w:val="006F4BFB"/>
    <w:rsid w:val="006F5AFE"/>
    <w:rsid w:val="006F60E3"/>
    <w:rsid w:val="006F6A90"/>
    <w:rsid w:val="006F7D45"/>
    <w:rsid w:val="007004D4"/>
    <w:rsid w:val="0070077D"/>
    <w:rsid w:val="007009C0"/>
    <w:rsid w:val="00702BE7"/>
    <w:rsid w:val="00702F19"/>
    <w:rsid w:val="00702F68"/>
    <w:rsid w:val="0070353E"/>
    <w:rsid w:val="00703993"/>
    <w:rsid w:val="007054D2"/>
    <w:rsid w:val="007059F5"/>
    <w:rsid w:val="007061FD"/>
    <w:rsid w:val="007067DA"/>
    <w:rsid w:val="0070774D"/>
    <w:rsid w:val="007077E6"/>
    <w:rsid w:val="00707E61"/>
    <w:rsid w:val="007110FC"/>
    <w:rsid w:val="00711199"/>
    <w:rsid w:val="007114FC"/>
    <w:rsid w:val="00713BE4"/>
    <w:rsid w:val="007147B1"/>
    <w:rsid w:val="00714ECB"/>
    <w:rsid w:val="00715272"/>
    <w:rsid w:val="00715E82"/>
    <w:rsid w:val="00716DE9"/>
    <w:rsid w:val="00716E0F"/>
    <w:rsid w:val="007172F6"/>
    <w:rsid w:val="007202E5"/>
    <w:rsid w:val="007207DF"/>
    <w:rsid w:val="00720DE1"/>
    <w:rsid w:val="0072111C"/>
    <w:rsid w:val="00721300"/>
    <w:rsid w:val="00721968"/>
    <w:rsid w:val="007219A5"/>
    <w:rsid w:val="00721B08"/>
    <w:rsid w:val="0072206E"/>
    <w:rsid w:val="007227C7"/>
    <w:rsid w:val="00722E05"/>
    <w:rsid w:val="00722FD2"/>
    <w:rsid w:val="00723384"/>
    <w:rsid w:val="007238FC"/>
    <w:rsid w:val="007252D5"/>
    <w:rsid w:val="0072561F"/>
    <w:rsid w:val="00731D72"/>
    <w:rsid w:val="007323AE"/>
    <w:rsid w:val="007333DF"/>
    <w:rsid w:val="007338C5"/>
    <w:rsid w:val="00734D3A"/>
    <w:rsid w:val="0073506A"/>
    <w:rsid w:val="007367A6"/>
    <w:rsid w:val="00737C46"/>
    <w:rsid w:val="00740F1F"/>
    <w:rsid w:val="007437A8"/>
    <w:rsid w:val="007438D3"/>
    <w:rsid w:val="007442B4"/>
    <w:rsid w:val="007468A3"/>
    <w:rsid w:val="007474F2"/>
    <w:rsid w:val="007503EC"/>
    <w:rsid w:val="00750AEC"/>
    <w:rsid w:val="00752F18"/>
    <w:rsid w:val="00753C48"/>
    <w:rsid w:val="007544D1"/>
    <w:rsid w:val="00754EBD"/>
    <w:rsid w:val="00755EB6"/>
    <w:rsid w:val="00755ED7"/>
    <w:rsid w:val="00755F4D"/>
    <w:rsid w:val="00757A78"/>
    <w:rsid w:val="00760439"/>
    <w:rsid w:val="0076075C"/>
    <w:rsid w:val="00760B23"/>
    <w:rsid w:val="007615C6"/>
    <w:rsid w:val="00761D27"/>
    <w:rsid w:val="00761DDD"/>
    <w:rsid w:val="007623A6"/>
    <w:rsid w:val="00762778"/>
    <w:rsid w:val="0076303B"/>
    <w:rsid w:val="00763674"/>
    <w:rsid w:val="00763733"/>
    <w:rsid w:val="0076437B"/>
    <w:rsid w:val="00765617"/>
    <w:rsid w:val="007659DB"/>
    <w:rsid w:val="00765F50"/>
    <w:rsid w:val="007660FB"/>
    <w:rsid w:val="00766FFE"/>
    <w:rsid w:val="0076762B"/>
    <w:rsid w:val="00771AA1"/>
    <w:rsid w:val="007720AF"/>
    <w:rsid w:val="007721B6"/>
    <w:rsid w:val="0077266C"/>
    <w:rsid w:val="00772D38"/>
    <w:rsid w:val="00773630"/>
    <w:rsid w:val="00773DAC"/>
    <w:rsid w:val="00774017"/>
    <w:rsid w:val="0077409F"/>
    <w:rsid w:val="00774795"/>
    <w:rsid w:val="00774A99"/>
    <w:rsid w:val="00776335"/>
    <w:rsid w:val="00777685"/>
    <w:rsid w:val="007779E7"/>
    <w:rsid w:val="0078101A"/>
    <w:rsid w:val="007819C3"/>
    <w:rsid w:val="00781B93"/>
    <w:rsid w:val="00782041"/>
    <w:rsid w:val="007826C9"/>
    <w:rsid w:val="00782EAE"/>
    <w:rsid w:val="00782F4C"/>
    <w:rsid w:val="007831BA"/>
    <w:rsid w:val="00785040"/>
    <w:rsid w:val="007855F2"/>
    <w:rsid w:val="00786108"/>
    <w:rsid w:val="007863C1"/>
    <w:rsid w:val="0078669E"/>
    <w:rsid w:val="00787084"/>
    <w:rsid w:val="0078722D"/>
    <w:rsid w:val="007872B5"/>
    <w:rsid w:val="00790289"/>
    <w:rsid w:val="007905DD"/>
    <w:rsid w:val="00790F91"/>
    <w:rsid w:val="00791F3C"/>
    <w:rsid w:val="0079324D"/>
    <w:rsid w:val="00793CDD"/>
    <w:rsid w:val="00794047"/>
    <w:rsid w:val="007953DF"/>
    <w:rsid w:val="0079737C"/>
    <w:rsid w:val="00797AE4"/>
    <w:rsid w:val="007A09D5"/>
    <w:rsid w:val="007A154C"/>
    <w:rsid w:val="007A20D5"/>
    <w:rsid w:val="007A3F71"/>
    <w:rsid w:val="007A4A0B"/>
    <w:rsid w:val="007A642D"/>
    <w:rsid w:val="007A68FD"/>
    <w:rsid w:val="007A7261"/>
    <w:rsid w:val="007A787D"/>
    <w:rsid w:val="007A7BBC"/>
    <w:rsid w:val="007B0E2B"/>
    <w:rsid w:val="007B1058"/>
    <w:rsid w:val="007B26B6"/>
    <w:rsid w:val="007B2C69"/>
    <w:rsid w:val="007B2D78"/>
    <w:rsid w:val="007B309A"/>
    <w:rsid w:val="007B39B1"/>
    <w:rsid w:val="007B39E7"/>
    <w:rsid w:val="007B3ABC"/>
    <w:rsid w:val="007B46EC"/>
    <w:rsid w:val="007B550B"/>
    <w:rsid w:val="007B5FFB"/>
    <w:rsid w:val="007B7274"/>
    <w:rsid w:val="007B74AC"/>
    <w:rsid w:val="007B7D2E"/>
    <w:rsid w:val="007C00B9"/>
    <w:rsid w:val="007C1561"/>
    <w:rsid w:val="007C1602"/>
    <w:rsid w:val="007C1CCA"/>
    <w:rsid w:val="007C34CE"/>
    <w:rsid w:val="007C4C75"/>
    <w:rsid w:val="007C4EB9"/>
    <w:rsid w:val="007C4F9C"/>
    <w:rsid w:val="007C541F"/>
    <w:rsid w:val="007C55BB"/>
    <w:rsid w:val="007C6355"/>
    <w:rsid w:val="007C6E67"/>
    <w:rsid w:val="007C71CB"/>
    <w:rsid w:val="007C73B0"/>
    <w:rsid w:val="007D19B6"/>
    <w:rsid w:val="007D1F64"/>
    <w:rsid w:val="007D23F5"/>
    <w:rsid w:val="007D2847"/>
    <w:rsid w:val="007D2CDE"/>
    <w:rsid w:val="007D37EB"/>
    <w:rsid w:val="007D46A2"/>
    <w:rsid w:val="007D5291"/>
    <w:rsid w:val="007D5E82"/>
    <w:rsid w:val="007D605A"/>
    <w:rsid w:val="007D689C"/>
    <w:rsid w:val="007D69F9"/>
    <w:rsid w:val="007D7907"/>
    <w:rsid w:val="007E1820"/>
    <w:rsid w:val="007E1C59"/>
    <w:rsid w:val="007E20D9"/>
    <w:rsid w:val="007E210E"/>
    <w:rsid w:val="007E23AD"/>
    <w:rsid w:val="007E335E"/>
    <w:rsid w:val="007E3669"/>
    <w:rsid w:val="007E422D"/>
    <w:rsid w:val="007E593C"/>
    <w:rsid w:val="007E5E73"/>
    <w:rsid w:val="007E6FEB"/>
    <w:rsid w:val="007E728D"/>
    <w:rsid w:val="007F009F"/>
    <w:rsid w:val="007F055F"/>
    <w:rsid w:val="007F08F4"/>
    <w:rsid w:val="007F0B84"/>
    <w:rsid w:val="007F0FA3"/>
    <w:rsid w:val="007F10D9"/>
    <w:rsid w:val="007F1127"/>
    <w:rsid w:val="007F2773"/>
    <w:rsid w:val="007F28B6"/>
    <w:rsid w:val="007F45C1"/>
    <w:rsid w:val="007F4825"/>
    <w:rsid w:val="007F4EC6"/>
    <w:rsid w:val="007F532B"/>
    <w:rsid w:val="007F5340"/>
    <w:rsid w:val="007F5571"/>
    <w:rsid w:val="007F620E"/>
    <w:rsid w:val="007F6D4C"/>
    <w:rsid w:val="007F6FA1"/>
    <w:rsid w:val="007F7388"/>
    <w:rsid w:val="007F7FEB"/>
    <w:rsid w:val="00800098"/>
    <w:rsid w:val="00800891"/>
    <w:rsid w:val="00801431"/>
    <w:rsid w:val="00802380"/>
    <w:rsid w:val="00802397"/>
    <w:rsid w:val="008025C8"/>
    <w:rsid w:val="00802696"/>
    <w:rsid w:val="008029DB"/>
    <w:rsid w:val="00803717"/>
    <w:rsid w:val="00804731"/>
    <w:rsid w:val="00805F47"/>
    <w:rsid w:val="008065AE"/>
    <w:rsid w:val="00806F91"/>
    <w:rsid w:val="0080715A"/>
    <w:rsid w:val="00807284"/>
    <w:rsid w:val="00807A61"/>
    <w:rsid w:val="00810068"/>
    <w:rsid w:val="0081025C"/>
    <w:rsid w:val="008107B9"/>
    <w:rsid w:val="008117B3"/>
    <w:rsid w:val="00811FDD"/>
    <w:rsid w:val="0081211D"/>
    <w:rsid w:val="008127A4"/>
    <w:rsid w:val="0081450F"/>
    <w:rsid w:val="008145A0"/>
    <w:rsid w:val="008149DD"/>
    <w:rsid w:val="008159BC"/>
    <w:rsid w:val="00815E55"/>
    <w:rsid w:val="00815ED1"/>
    <w:rsid w:val="00816498"/>
    <w:rsid w:val="0081744B"/>
    <w:rsid w:val="008176BD"/>
    <w:rsid w:val="0081770F"/>
    <w:rsid w:val="00820441"/>
    <w:rsid w:val="008205ED"/>
    <w:rsid w:val="00820A91"/>
    <w:rsid w:val="00822168"/>
    <w:rsid w:val="0082281A"/>
    <w:rsid w:val="00822FCB"/>
    <w:rsid w:val="008235FE"/>
    <w:rsid w:val="00823A9F"/>
    <w:rsid w:val="00823B7C"/>
    <w:rsid w:val="008245B5"/>
    <w:rsid w:val="00825671"/>
    <w:rsid w:val="00830A78"/>
    <w:rsid w:val="00830DE6"/>
    <w:rsid w:val="0083105B"/>
    <w:rsid w:val="00832470"/>
    <w:rsid w:val="00832C9C"/>
    <w:rsid w:val="008330BE"/>
    <w:rsid w:val="0083585C"/>
    <w:rsid w:val="0083680C"/>
    <w:rsid w:val="00837092"/>
    <w:rsid w:val="00837358"/>
    <w:rsid w:val="00837588"/>
    <w:rsid w:val="00837CE1"/>
    <w:rsid w:val="00840521"/>
    <w:rsid w:val="00840B50"/>
    <w:rsid w:val="00841288"/>
    <w:rsid w:val="008416D5"/>
    <w:rsid w:val="00842864"/>
    <w:rsid w:val="00842A4D"/>
    <w:rsid w:val="00842B3E"/>
    <w:rsid w:val="008437CC"/>
    <w:rsid w:val="00844C8F"/>
    <w:rsid w:val="0084532F"/>
    <w:rsid w:val="008453F8"/>
    <w:rsid w:val="008454EF"/>
    <w:rsid w:val="0084609A"/>
    <w:rsid w:val="00846EB5"/>
    <w:rsid w:val="008475A5"/>
    <w:rsid w:val="00847B35"/>
    <w:rsid w:val="00847BA0"/>
    <w:rsid w:val="00850E63"/>
    <w:rsid w:val="00851198"/>
    <w:rsid w:val="00851DA0"/>
    <w:rsid w:val="00853A36"/>
    <w:rsid w:val="008540C0"/>
    <w:rsid w:val="00854800"/>
    <w:rsid w:val="00855631"/>
    <w:rsid w:val="00856702"/>
    <w:rsid w:val="00856F94"/>
    <w:rsid w:val="008570B3"/>
    <w:rsid w:val="0085765E"/>
    <w:rsid w:val="00857FB6"/>
    <w:rsid w:val="0086138F"/>
    <w:rsid w:val="008616C3"/>
    <w:rsid w:val="00861779"/>
    <w:rsid w:val="00861E7E"/>
    <w:rsid w:val="008626D6"/>
    <w:rsid w:val="00862C7B"/>
    <w:rsid w:val="00862D98"/>
    <w:rsid w:val="00863F76"/>
    <w:rsid w:val="00866580"/>
    <w:rsid w:val="00866AB3"/>
    <w:rsid w:val="00866CC0"/>
    <w:rsid w:val="0086776F"/>
    <w:rsid w:val="0086785F"/>
    <w:rsid w:val="00867EFF"/>
    <w:rsid w:val="0087006E"/>
    <w:rsid w:val="00870F52"/>
    <w:rsid w:val="00872348"/>
    <w:rsid w:val="008725AA"/>
    <w:rsid w:val="00873C28"/>
    <w:rsid w:val="00873E5A"/>
    <w:rsid w:val="0087463A"/>
    <w:rsid w:val="00874BC0"/>
    <w:rsid w:val="00874CB1"/>
    <w:rsid w:val="00875C19"/>
    <w:rsid w:val="00876068"/>
    <w:rsid w:val="00876EDA"/>
    <w:rsid w:val="008775A8"/>
    <w:rsid w:val="00877692"/>
    <w:rsid w:val="0088013C"/>
    <w:rsid w:val="00880A6E"/>
    <w:rsid w:val="008819C3"/>
    <w:rsid w:val="00882293"/>
    <w:rsid w:val="008825A0"/>
    <w:rsid w:val="00884D74"/>
    <w:rsid w:val="0088618B"/>
    <w:rsid w:val="008879EB"/>
    <w:rsid w:val="00890C14"/>
    <w:rsid w:val="00891D6E"/>
    <w:rsid w:val="00892A05"/>
    <w:rsid w:val="00892F34"/>
    <w:rsid w:val="00893355"/>
    <w:rsid w:val="0089387B"/>
    <w:rsid w:val="00893C9A"/>
    <w:rsid w:val="00893D6C"/>
    <w:rsid w:val="00894EA0"/>
    <w:rsid w:val="008966A4"/>
    <w:rsid w:val="00896CA9"/>
    <w:rsid w:val="00897D82"/>
    <w:rsid w:val="008A01B6"/>
    <w:rsid w:val="008A0A00"/>
    <w:rsid w:val="008A0DF6"/>
    <w:rsid w:val="008A16E6"/>
    <w:rsid w:val="008A2167"/>
    <w:rsid w:val="008A2238"/>
    <w:rsid w:val="008A2BDE"/>
    <w:rsid w:val="008A3F73"/>
    <w:rsid w:val="008A48DF"/>
    <w:rsid w:val="008A49E2"/>
    <w:rsid w:val="008A502B"/>
    <w:rsid w:val="008A5402"/>
    <w:rsid w:val="008A5F55"/>
    <w:rsid w:val="008A6335"/>
    <w:rsid w:val="008B0F04"/>
    <w:rsid w:val="008B1F2F"/>
    <w:rsid w:val="008B397C"/>
    <w:rsid w:val="008B3FE5"/>
    <w:rsid w:val="008B4978"/>
    <w:rsid w:val="008B4D01"/>
    <w:rsid w:val="008B6B7B"/>
    <w:rsid w:val="008C1630"/>
    <w:rsid w:val="008C3242"/>
    <w:rsid w:val="008C3D22"/>
    <w:rsid w:val="008C416A"/>
    <w:rsid w:val="008C448B"/>
    <w:rsid w:val="008C5EBF"/>
    <w:rsid w:val="008C7045"/>
    <w:rsid w:val="008D0C79"/>
    <w:rsid w:val="008D16AB"/>
    <w:rsid w:val="008D1C21"/>
    <w:rsid w:val="008D23E7"/>
    <w:rsid w:val="008D2D11"/>
    <w:rsid w:val="008D3188"/>
    <w:rsid w:val="008D335B"/>
    <w:rsid w:val="008D3D04"/>
    <w:rsid w:val="008D3EDA"/>
    <w:rsid w:val="008D4003"/>
    <w:rsid w:val="008D4D47"/>
    <w:rsid w:val="008D6884"/>
    <w:rsid w:val="008D6A92"/>
    <w:rsid w:val="008D6EDC"/>
    <w:rsid w:val="008D7702"/>
    <w:rsid w:val="008E098F"/>
    <w:rsid w:val="008E1215"/>
    <w:rsid w:val="008E1628"/>
    <w:rsid w:val="008E2B27"/>
    <w:rsid w:val="008E2BD8"/>
    <w:rsid w:val="008E3539"/>
    <w:rsid w:val="008E3F20"/>
    <w:rsid w:val="008E3F5A"/>
    <w:rsid w:val="008E499E"/>
    <w:rsid w:val="008E59B6"/>
    <w:rsid w:val="008E6070"/>
    <w:rsid w:val="008E6335"/>
    <w:rsid w:val="008E63F2"/>
    <w:rsid w:val="008E6E23"/>
    <w:rsid w:val="008E7745"/>
    <w:rsid w:val="008E7C0D"/>
    <w:rsid w:val="008F1752"/>
    <w:rsid w:val="008F1A7F"/>
    <w:rsid w:val="008F1CAC"/>
    <w:rsid w:val="008F2B6A"/>
    <w:rsid w:val="008F2FB2"/>
    <w:rsid w:val="008F35DA"/>
    <w:rsid w:val="008F37D3"/>
    <w:rsid w:val="008F3E22"/>
    <w:rsid w:val="008F5670"/>
    <w:rsid w:val="008F57A5"/>
    <w:rsid w:val="008F5FEF"/>
    <w:rsid w:val="008F6636"/>
    <w:rsid w:val="008F6847"/>
    <w:rsid w:val="008F744D"/>
    <w:rsid w:val="008F748A"/>
    <w:rsid w:val="00900572"/>
    <w:rsid w:val="009022E4"/>
    <w:rsid w:val="00904358"/>
    <w:rsid w:val="00904DEE"/>
    <w:rsid w:val="00906870"/>
    <w:rsid w:val="009070DD"/>
    <w:rsid w:val="00907171"/>
    <w:rsid w:val="0090748E"/>
    <w:rsid w:val="009106FE"/>
    <w:rsid w:val="009109DE"/>
    <w:rsid w:val="00910CCD"/>
    <w:rsid w:val="00911D0E"/>
    <w:rsid w:val="009121F0"/>
    <w:rsid w:val="009125B6"/>
    <w:rsid w:val="00912F90"/>
    <w:rsid w:val="009133E2"/>
    <w:rsid w:val="00914240"/>
    <w:rsid w:val="00916179"/>
    <w:rsid w:val="009179D4"/>
    <w:rsid w:val="00920CB4"/>
    <w:rsid w:val="0092140D"/>
    <w:rsid w:val="0092165E"/>
    <w:rsid w:val="0092192C"/>
    <w:rsid w:val="00922684"/>
    <w:rsid w:val="009226F4"/>
    <w:rsid w:val="00923AA4"/>
    <w:rsid w:val="0092471C"/>
    <w:rsid w:val="009251E5"/>
    <w:rsid w:val="00925315"/>
    <w:rsid w:val="00925343"/>
    <w:rsid w:val="00925E21"/>
    <w:rsid w:val="00926E9B"/>
    <w:rsid w:val="00927092"/>
    <w:rsid w:val="00927462"/>
    <w:rsid w:val="0093036B"/>
    <w:rsid w:val="009322E8"/>
    <w:rsid w:val="00933099"/>
    <w:rsid w:val="0093353A"/>
    <w:rsid w:val="00933F3B"/>
    <w:rsid w:val="009347A1"/>
    <w:rsid w:val="00934DF4"/>
    <w:rsid w:val="00935F28"/>
    <w:rsid w:val="00936263"/>
    <w:rsid w:val="00936431"/>
    <w:rsid w:val="009378F5"/>
    <w:rsid w:val="00937E29"/>
    <w:rsid w:val="00940A51"/>
    <w:rsid w:val="00940D07"/>
    <w:rsid w:val="009417F2"/>
    <w:rsid w:val="00941CD1"/>
    <w:rsid w:val="0094220C"/>
    <w:rsid w:val="00942F3F"/>
    <w:rsid w:val="00943060"/>
    <w:rsid w:val="00943164"/>
    <w:rsid w:val="00943272"/>
    <w:rsid w:val="00943A83"/>
    <w:rsid w:val="00943EFE"/>
    <w:rsid w:val="00943FBE"/>
    <w:rsid w:val="009442E1"/>
    <w:rsid w:val="00944D82"/>
    <w:rsid w:val="009450BB"/>
    <w:rsid w:val="00945106"/>
    <w:rsid w:val="009455BD"/>
    <w:rsid w:val="00947663"/>
    <w:rsid w:val="009477D2"/>
    <w:rsid w:val="00947D48"/>
    <w:rsid w:val="0095072D"/>
    <w:rsid w:val="00950BCD"/>
    <w:rsid w:val="0095123E"/>
    <w:rsid w:val="0095152A"/>
    <w:rsid w:val="00952BDC"/>
    <w:rsid w:val="00952D2C"/>
    <w:rsid w:val="00953405"/>
    <w:rsid w:val="009537DE"/>
    <w:rsid w:val="00953CD2"/>
    <w:rsid w:val="00953F06"/>
    <w:rsid w:val="00956FF6"/>
    <w:rsid w:val="009570B8"/>
    <w:rsid w:val="00957437"/>
    <w:rsid w:val="00957829"/>
    <w:rsid w:val="00957FC2"/>
    <w:rsid w:val="00960474"/>
    <w:rsid w:val="009615E8"/>
    <w:rsid w:val="00961B55"/>
    <w:rsid w:val="00962508"/>
    <w:rsid w:val="00962969"/>
    <w:rsid w:val="00963B79"/>
    <w:rsid w:val="009641F3"/>
    <w:rsid w:val="00964F9F"/>
    <w:rsid w:val="00964FA1"/>
    <w:rsid w:val="0096506D"/>
    <w:rsid w:val="00965DBE"/>
    <w:rsid w:val="00966D43"/>
    <w:rsid w:val="00967ED7"/>
    <w:rsid w:val="0097074D"/>
    <w:rsid w:val="00970B91"/>
    <w:rsid w:val="009716BD"/>
    <w:rsid w:val="00972610"/>
    <w:rsid w:val="009744DE"/>
    <w:rsid w:val="00975008"/>
    <w:rsid w:val="009757D1"/>
    <w:rsid w:val="00976387"/>
    <w:rsid w:val="0098047F"/>
    <w:rsid w:val="009816F7"/>
    <w:rsid w:val="009836E5"/>
    <w:rsid w:val="0098632E"/>
    <w:rsid w:val="009872B7"/>
    <w:rsid w:val="00987376"/>
    <w:rsid w:val="0098787F"/>
    <w:rsid w:val="009917CD"/>
    <w:rsid w:val="00991FFE"/>
    <w:rsid w:val="00992221"/>
    <w:rsid w:val="0099396D"/>
    <w:rsid w:val="009948F3"/>
    <w:rsid w:val="00994BA0"/>
    <w:rsid w:val="0099520D"/>
    <w:rsid w:val="0099598E"/>
    <w:rsid w:val="0099612C"/>
    <w:rsid w:val="009964FF"/>
    <w:rsid w:val="0099667E"/>
    <w:rsid w:val="00996C00"/>
    <w:rsid w:val="00997974"/>
    <w:rsid w:val="009A105C"/>
    <w:rsid w:val="009A1527"/>
    <w:rsid w:val="009A29AF"/>
    <w:rsid w:val="009A2C82"/>
    <w:rsid w:val="009A326E"/>
    <w:rsid w:val="009A32E5"/>
    <w:rsid w:val="009A3E04"/>
    <w:rsid w:val="009A3ED9"/>
    <w:rsid w:val="009A447C"/>
    <w:rsid w:val="009A4779"/>
    <w:rsid w:val="009A489C"/>
    <w:rsid w:val="009A4C40"/>
    <w:rsid w:val="009A4E08"/>
    <w:rsid w:val="009A5DE0"/>
    <w:rsid w:val="009A7078"/>
    <w:rsid w:val="009A7D72"/>
    <w:rsid w:val="009A7DF5"/>
    <w:rsid w:val="009B0455"/>
    <w:rsid w:val="009B1A46"/>
    <w:rsid w:val="009B1E8F"/>
    <w:rsid w:val="009B3F56"/>
    <w:rsid w:val="009B44CD"/>
    <w:rsid w:val="009B4615"/>
    <w:rsid w:val="009B47FF"/>
    <w:rsid w:val="009B4C0F"/>
    <w:rsid w:val="009B584E"/>
    <w:rsid w:val="009B58BA"/>
    <w:rsid w:val="009B60F5"/>
    <w:rsid w:val="009B661A"/>
    <w:rsid w:val="009B66EF"/>
    <w:rsid w:val="009B78CF"/>
    <w:rsid w:val="009B7B16"/>
    <w:rsid w:val="009B7B24"/>
    <w:rsid w:val="009C0679"/>
    <w:rsid w:val="009C107B"/>
    <w:rsid w:val="009C1AB1"/>
    <w:rsid w:val="009C1E7E"/>
    <w:rsid w:val="009C2EA0"/>
    <w:rsid w:val="009C32CC"/>
    <w:rsid w:val="009C497B"/>
    <w:rsid w:val="009C52FE"/>
    <w:rsid w:val="009C5D16"/>
    <w:rsid w:val="009C5D73"/>
    <w:rsid w:val="009C64BA"/>
    <w:rsid w:val="009C6CB9"/>
    <w:rsid w:val="009C6D1D"/>
    <w:rsid w:val="009D0FB8"/>
    <w:rsid w:val="009D19E3"/>
    <w:rsid w:val="009D328D"/>
    <w:rsid w:val="009D33FC"/>
    <w:rsid w:val="009D36D6"/>
    <w:rsid w:val="009D4BAE"/>
    <w:rsid w:val="009D52A3"/>
    <w:rsid w:val="009D594B"/>
    <w:rsid w:val="009D5AC5"/>
    <w:rsid w:val="009D5E49"/>
    <w:rsid w:val="009D60D4"/>
    <w:rsid w:val="009D6A69"/>
    <w:rsid w:val="009D6C33"/>
    <w:rsid w:val="009D7291"/>
    <w:rsid w:val="009E18D9"/>
    <w:rsid w:val="009E1A05"/>
    <w:rsid w:val="009E3123"/>
    <w:rsid w:val="009E3227"/>
    <w:rsid w:val="009E3A19"/>
    <w:rsid w:val="009E6792"/>
    <w:rsid w:val="009E69AD"/>
    <w:rsid w:val="009E6E3C"/>
    <w:rsid w:val="009E6FF4"/>
    <w:rsid w:val="009E7FAF"/>
    <w:rsid w:val="009F0499"/>
    <w:rsid w:val="009F0A89"/>
    <w:rsid w:val="009F0BEE"/>
    <w:rsid w:val="009F1182"/>
    <w:rsid w:val="009F204E"/>
    <w:rsid w:val="009F34A3"/>
    <w:rsid w:val="009F41E4"/>
    <w:rsid w:val="009F4F73"/>
    <w:rsid w:val="009F50F7"/>
    <w:rsid w:val="009F516A"/>
    <w:rsid w:val="009F5948"/>
    <w:rsid w:val="009F645F"/>
    <w:rsid w:val="009F6712"/>
    <w:rsid w:val="009F6C31"/>
    <w:rsid w:val="00A00280"/>
    <w:rsid w:val="00A0209F"/>
    <w:rsid w:val="00A02150"/>
    <w:rsid w:val="00A0236C"/>
    <w:rsid w:val="00A02580"/>
    <w:rsid w:val="00A025E3"/>
    <w:rsid w:val="00A02679"/>
    <w:rsid w:val="00A04095"/>
    <w:rsid w:val="00A048B3"/>
    <w:rsid w:val="00A052DE"/>
    <w:rsid w:val="00A05EAA"/>
    <w:rsid w:val="00A06A46"/>
    <w:rsid w:val="00A0759D"/>
    <w:rsid w:val="00A07C4B"/>
    <w:rsid w:val="00A07D09"/>
    <w:rsid w:val="00A1010F"/>
    <w:rsid w:val="00A104C3"/>
    <w:rsid w:val="00A12138"/>
    <w:rsid w:val="00A12C07"/>
    <w:rsid w:val="00A12E21"/>
    <w:rsid w:val="00A140E2"/>
    <w:rsid w:val="00A1794F"/>
    <w:rsid w:val="00A17B7D"/>
    <w:rsid w:val="00A20100"/>
    <w:rsid w:val="00A2044E"/>
    <w:rsid w:val="00A20DE1"/>
    <w:rsid w:val="00A20FC7"/>
    <w:rsid w:val="00A21E13"/>
    <w:rsid w:val="00A223DA"/>
    <w:rsid w:val="00A2302D"/>
    <w:rsid w:val="00A23BF8"/>
    <w:rsid w:val="00A253B0"/>
    <w:rsid w:val="00A25900"/>
    <w:rsid w:val="00A271DE"/>
    <w:rsid w:val="00A27A26"/>
    <w:rsid w:val="00A27E6C"/>
    <w:rsid w:val="00A300EF"/>
    <w:rsid w:val="00A30B11"/>
    <w:rsid w:val="00A3119F"/>
    <w:rsid w:val="00A31581"/>
    <w:rsid w:val="00A333E2"/>
    <w:rsid w:val="00A33A65"/>
    <w:rsid w:val="00A3511D"/>
    <w:rsid w:val="00A35DD9"/>
    <w:rsid w:val="00A35E25"/>
    <w:rsid w:val="00A35FCB"/>
    <w:rsid w:val="00A36094"/>
    <w:rsid w:val="00A40167"/>
    <w:rsid w:val="00A41575"/>
    <w:rsid w:val="00A41CD9"/>
    <w:rsid w:val="00A42497"/>
    <w:rsid w:val="00A429C4"/>
    <w:rsid w:val="00A42AB1"/>
    <w:rsid w:val="00A42CDC"/>
    <w:rsid w:val="00A43F74"/>
    <w:rsid w:val="00A44F81"/>
    <w:rsid w:val="00A460B7"/>
    <w:rsid w:val="00A463AD"/>
    <w:rsid w:val="00A47ACA"/>
    <w:rsid w:val="00A50257"/>
    <w:rsid w:val="00A50A80"/>
    <w:rsid w:val="00A51737"/>
    <w:rsid w:val="00A51AC4"/>
    <w:rsid w:val="00A526F7"/>
    <w:rsid w:val="00A537EC"/>
    <w:rsid w:val="00A53B57"/>
    <w:rsid w:val="00A54389"/>
    <w:rsid w:val="00A54C27"/>
    <w:rsid w:val="00A5509C"/>
    <w:rsid w:val="00A55387"/>
    <w:rsid w:val="00A560EB"/>
    <w:rsid w:val="00A56237"/>
    <w:rsid w:val="00A56528"/>
    <w:rsid w:val="00A57AA5"/>
    <w:rsid w:val="00A60402"/>
    <w:rsid w:val="00A607BB"/>
    <w:rsid w:val="00A626ED"/>
    <w:rsid w:val="00A62C26"/>
    <w:rsid w:val="00A630DB"/>
    <w:rsid w:val="00A63953"/>
    <w:rsid w:val="00A66C2F"/>
    <w:rsid w:val="00A66F60"/>
    <w:rsid w:val="00A671C1"/>
    <w:rsid w:val="00A67D82"/>
    <w:rsid w:val="00A70537"/>
    <w:rsid w:val="00A706AE"/>
    <w:rsid w:val="00A70C8D"/>
    <w:rsid w:val="00A71188"/>
    <w:rsid w:val="00A73CAF"/>
    <w:rsid w:val="00A73F3D"/>
    <w:rsid w:val="00A7439F"/>
    <w:rsid w:val="00A74E38"/>
    <w:rsid w:val="00A7501C"/>
    <w:rsid w:val="00A759B7"/>
    <w:rsid w:val="00A75DD4"/>
    <w:rsid w:val="00A76D27"/>
    <w:rsid w:val="00A77188"/>
    <w:rsid w:val="00A811B6"/>
    <w:rsid w:val="00A81462"/>
    <w:rsid w:val="00A82D37"/>
    <w:rsid w:val="00A83395"/>
    <w:rsid w:val="00A836F4"/>
    <w:rsid w:val="00A83EC7"/>
    <w:rsid w:val="00A84EC6"/>
    <w:rsid w:val="00A85D50"/>
    <w:rsid w:val="00A85DEE"/>
    <w:rsid w:val="00A863E5"/>
    <w:rsid w:val="00A867BE"/>
    <w:rsid w:val="00A86844"/>
    <w:rsid w:val="00A86A80"/>
    <w:rsid w:val="00A87A32"/>
    <w:rsid w:val="00A87D26"/>
    <w:rsid w:val="00A90279"/>
    <w:rsid w:val="00A90442"/>
    <w:rsid w:val="00A9147E"/>
    <w:rsid w:val="00A91B75"/>
    <w:rsid w:val="00A93160"/>
    <w:rsid w:val="00A934AD"/>
    <w:rsid w:val="00A94151"/>
    <w:rsid w:val="00A941B1"/>
    <w:rsid w:val="00A9511B"/>
    <w:rsid w:val="00A96492"/>
    <w:rsid w:val="00A9649F"/>
    <w:rsid w:val="00A96D82"/>
    <w:rsid w:val="00AA0DB0"/>
    <w:rsid w:val="00AA1771"/>
    <w:rsid w:val="00AA22A3"/>
    <w:rsid w:val="00AA2E8F"/>
    <w:rsid w:val="00AA3109"/>
    <w:rsid w:val="00AA4A78"/>
    <w:rsid w:val="00AA57C1"/>
    <w:rsid w:val="00AB130B"/>
    <w:rsid w:val="00AB1971"/>
    <w:rsid w:val="00AB2570"/>
    <w:rsid w:val="00AB257A"/>
    <w:rsid w:val="00AB28E8"/>
    <w:rsid w:val="00AB3211"/>
    <w:rsid w:val="00AB3EA1"/>
    <w:rsid w:val="00AB5BF0"/>
    <w:rsid w:val="00AB6603"/>
    <w:rsid w:val="00AB66F1"/>
    <w:rsid w:val="00AB7756"/>
    <w:rsid w:val="00AB7AB3"/>
    <w:rsid w:val="00AB7D3E"/>
    <w:rsid w:val="00AC1C5F"/>
    <w:rsid w:val="00AC22EA"/>
    <w:rsid w:val="00AC2A81"/>
    <w:rsid w:val="00AC34A7"/>
    <w:rsid w:val="00AC48EB"/>
    <w:rsid w:val="00AC4E5C"/>
    <w:rsid w:val="00AC6B74"/>
    <w:rsid w:val="00AC7901"/>
    <w:rsid w:val="00AD00EF"/>
    <w:rsid w:val="00AD0971"/>
    <w:rsid w:val="00AD0A39"/>
    <w:rsid w:val="00AD20E3"/>
    <w:rsid w:val="00AD2869"/>
    <w:rsid w:val="00AD335E"/>
    <w:rsid w:val="00AD4625"/>
    <w:rsid w:val="00AD48F9"/>
    <w:rsid w:val="00AD5098"/>
    <w:rsid w:val="00AD586C"/>
    <w:rsid w:val="00AE2099"/>
    <w:rsid w:val="00AE242E"/>
    <w:rsid w:val="00AE5574"/>
    <w:rsid w:val="00AE64B4"/>
    <w:rsid w:val="00AE6D56"/>
    <w:rsid w:val="00AE75BB"/>
    <w:rsid w:val="00AE7E2F"/>
    <w:rsid w:val="00AF01B7"/>
    <w:rsid w:val="00AF03E6"/>
    <w:rsid w:val="00AF048B"/>
    <w:rsid w:val="00AF0691"/>
    <w:rsid w:val="00AF0865"/>
    <w:rsid w:val="00AF1C72"/>
    <w:rsid w:val="00AF310F"/>
    <w:rsid w:val="00AF49F9"/>
    <w:rsid w:val="00AF4F91"/>
    <w:rsid w:val="00AF5130"/>
    <w:rsid w:val="00AF6D6A"/>
    <w:rsid w:val="00AF7417"/>
    <w:rsid w:val="00B000CB"/>
    <w:rsid w:val="00B0024A"/>
    <w:rsid w:val="00B0089D"/>
    <w:rsid w:val="00B008ED"/>
    <w:rsid w:val="00B02675"/>
    <w:rsid w:val="00B02F73"/>
    <w:rsid w:val="00B032FE"/>
    <w:rsid w:val="00B03479"/>
    <w:rsid w:val="00B034B5"/>
    <w:rsid w:val="00B036E0"/>
    <w:rsid w:val="00B04513"/>
    <w:rsid w:val="00B04F1D"/>
    <w:rsid w:val="00B051FE"/>
    <w:rsid w:val="00B058DF"/>
    <w:rsid w:val="00B068F7"/>
    <w:rsid w:val="00B074E7"/>
    <w:rsid w:val="00B107F2"/>
    <w:rsid w:val="00B10AA2"/>
    <w:rsid w:val="00B11444"/>
    <w:rsid w:val="00B11490"/>
    <w:rsid w:val="00B119F5"/>
    <w:rsid w:val="00B11B47"/>
    <w:rsid w:val="00B11C79"/>
    <w:rsid w:val="00B11F82"/>
    <w:rsid w:val="00B1231F"/>
    <w:rsid w:val="00B12488"/>
    <w:rsid w:val="00B128C8"/>
    <w:rsid w:val="00B13B5A"/>
    <w:rsid w:val="00B14644"/>
    <w:rsid w:val="00B15CF5"/>
    <w:rsid w:val="00B16BA0"/>
    <w:rsid w:val="00B20521"/>
    <w:rsid w:val="00B20B94"/>
    <w:rsid w:val="00B20D4F"/>
    <w:rsid w:val="00B20D99"/>
    <w:rsid w:val="00B2121E"/>
    <w:rsid w:val="00B22F22"/>
    <w:rsid w:val="00B2333F"/>
    <w:rsid w:val="00B23A0B"/>
    <w:rsid w:val="00B23F96"/>
    <w:rsid w:val="00B241E0"/>
    <w:rsid w:val="00B24814"/>
    <w:rsid w:val="00B27EFF"/>
    <w:rsid w:val="00B304EC"/>
    <w:rsid w:val="00B30CCE"/>
    <w:rsid w:val="00B30F35"/>
    <w:rsid w:val="00B319BE"/>
    <w:rsid w:val="00B31C17"/>
    <w:rsid w:val="00B3212B"/>
    <w:rsid w:val="00B32E51"/>
    <w:rsid w:val="00B3315B"/>
    <w:rsid w:val="00B34E9A"/>
    <w:rsid w:val="00B34FDE"/>
    <w:rsid w:val="00B356C2"/>
    <w:rsid w:val="00B362B8"/>
    <w:rsid w:val="00B36434"/>
    <w:rsid w:val="00B36DF6"/>
    <w:rsid w:val="00B40207"/>
    <w:rsid w:val="00B4034B"/>
    <w:rsid w:val="00B414CA"/>
    <w:rsid w:val="00B421C2"/>
    <w:rsid w:val="00B42EC2"/>
    <w:rsid w:val="00B4407D"/>
    <w:rsid w:val="00B457B3"/>
    <w:rsid w:val="00B45D40"/>
    <w:rsid w:val="00B45F12"/>
    <w:rsid w:val="00B475B4"/>
    <w:rsid w:val="00B51645"/>
    <w:rsid w:val="00B52296"/>
    <w:rsid w:val="00B5277C"/>
    <w:rsid w:val="00B5291A"/>
    <w:rsid w:val="00B538B9"/>
    <w:rsid w:val="00B53984"/>
    <w:rsid w:val="00B53EC0"/>
    <w:rsid w:val="00B543FE"/>
    <w:rsid w:val="00B54E3C"/>
    <w:rsid w:val="00B5595D"/>
    <w:rsid w:val="00B55A45"/>
    <w:rsid w:val="00B568D8"/>
    <w:rsid w:val="00B56C9C"/>
    <w:rsid w:val="00B56E0E"/>
    <w:rsid w:val="00B60966"/>
    <w:rsid w:val="00B61EAE"/>
    <w:rsid w:val="00B63A01"/>
    <w:rsid w:val="00B63AAD"/>
    <w:rsid w:val="00B63E50"/>
    <w:rsid w:val="00B6462C"/>
    <w:rsid w:val="00B65482"/>
    <w:rsid w:val="00B65730"/>
    <w:rsid w:val="00B65AF1"/>
    <w:rsid w:val="00B65F75"/>
    <w:rsid w:val="00B709AD"/>
    <w:rsid w:val="00B7130C"/>
    <w:rsid w:val="00B71AE8"/>
    <w:rsid w:val="00B71D2E"/>
    <w:rsid w:val="00B7290A"/>
    <w:rsid w:val="00B73106"/>
    <w:rsid w:val="00B73D2E"/>
    <w:rsid w:val="00B73D61"/>
    <w:rsid w:val="00B74F7E"/>
    <w:rsid w:val="00B75317"/>
    <w:rsid w:val="00B75C6D"/>
    <w:rsid w:val="00B76752"/>
    <w:rsid w:val="00B767BC"/>
    <w:rsid w:val="00B76DB4"/>
    <w:rsid w:val="00B77E0F"/>
    <w:rsid w:val="00B8002D"/>
    <w:rsid w:val="00B839DC"/>
    <w:rsid w:val="00B84422"/>
    <w:rsid w:val="00B846E4"/>
    <w:rsid w:val="00B847E6"/>
    <w:rsid w:val="00B84CAB"/>
    <w:rsid w:val="00B85D54"/>
    <w:rsid w:val="00B866BA"/>
    <w:rsid w:val="00B9015E"/>
    <w:rsid w:val="00B903C6"/>
    <w:rsid w:val="00B907F9"/>
    <w:rsid w:val="00B91372"/>
    <w:rsid w:val="00B91F35"/>
    <w:rsid w:val="00B92BD2"/>
    <w:rsid w:val="00B93374"/>
    <w:rsid w:val="00B9366D"/>
    <w:rsid w:val="00B94B44"/>
    <w:rsid w:val="00B94F27"/>
    <w:rsid w:val="00B959A7"/>
    <w:rsid w:val="00B95F59"/>
    <w:rsid w:val="00B974C8"/>
    <w:rsid w:val="00BA1D46"/>
    <w:rsid w:val="00BA21DA"/>
    <w:rsid w:val="00BA2285"/>
    <w:rsid w:val="00BA22B5"/>
    <w:rsid w:val="00BA2CB9"/>
    <w:rsid w:val="00BA302F"/>
    <w:rsid w:val="00BA338D"/>
    <w:rsid w:val="00BA43C9"/>
    <w:rsid w:val="00BA4F1A"/>
    <w:rsid w:val="00BA532B"/>
    <w:rsid w:val="00BA5F90"/>
    <w:rsid w:val="00BA6AA7"/>
    <w:rsid w:val="00BB0D4C"/>
    <w:rsid w:val="00BB1A1C"/>
    <w:rsid w:val="00BB22F4"/>
    <w:rsid w:val="00BB2E00"/>
    <w:rsid w:val="00BB46B0"/>
    <w:rsid w:val="00BB4E5E"/>
    <w:rsid w:val="00BB5281"/>
    <w:rsid w:val="00BB584A"/>
    <w:rsid w:val="00BB5EE0"/>
    <w:rsid w:val="00BB6873"/>
    <w:rsid w:val="00BB7FD5"/>
    <w:rsid w:val="00BC15C0"/>
    <w:rsid w:val="00BC1988"/>
    <w:rsid w:val="00BC1F9D"/>
    <w:rsid w:val="00BC20DA"/>
    <w:rsid w:val="00BC251A"/>
    <w:rsid w:val="00BC379F"/>
    <w:rsid w:val="00BC3CC1"/>
    <w:rsid w:val="00BC4AD1"/>
    <w:rsid w:val="00BC4BE6"/>
    <w:rsid w:val="00BC4C5E"/>
    <w:rsid w:val="00BC5420"/>
    <w:rsid w:val="00BC66AE"/>
    <w:rsid w:val="00BC6CBD"/>
    <w:rsid w:val="00BC7705"/>
    <w:rsid w:val="00BD0904"/>
    <w:rsid w:val="00BD1089"/>
    <w:rsid w:val="00BD18B9"/>
    <w:rsid w:val="00BD323B"/>
    <w:rsid w:val="00BD3E85"/>
    <w:rsid w:val="00BD3F8E"/>
    <w:rsid w:val="00BD5559"/>
    <w:rsid w:val="00BD65DC"/>
    <w:rsid w:val="00BD6665"/>
    <w:rsid w:val="00BD73D5"/>
    <w:rsid w:val="00BD7459"/>
    <w:rsid w:val="00BD7983"/>
    <w:rsid w:val="00BE0E7A"/>
    <w:rsid w:val="00BE1B3D"/>
    <w:rsid w:val="00BE2807"/>
    <w:rsid w:val="00BE292D"/>
    <w:rsid w:val="00BE2B35"/>
    <w:rsid w:val="00BE372F"/>
    <w:rsid w:val="00BE4CD6"/>
    <w:rsid w:val="00BE5952"/>
    <w:rsid w:val="00BE68EF"/>
    <w:rsid w:val="00BE6963"/>
    <w:rsid w:val="00BE715B"/>
    <w:rsid w:val="00BF015A"/>
    <w:rsid w:val="00BF062C"/>
    <w:rsid w:val="00BF116B"/>
    <w:rsid w:val="00BF1AFB"/>
    <w:rsid w:val="00BF1B59"/>
    <w:rsid w:val="00BF25E5"/>
    <w:rsid w:val="00BF3DAD"/>
    <w:rsid w:val="00BF478C"/>
    <w:rsid w:val="00BF567D"/>
    <w:rsid w:val="00BF5CD4"/>
    <w:rsid w:val="00BF5E84"/>
    <w:rsid w:val="00BF6621"/>
    <w:rsid w:val="00BF6D5A"/>
    <w:rsid w:val="00C014A3"/>
    <w:rsid w:val="00C02123"/>
    <w:rsid w:val="00C037F1"/>
    <w:rsid w:val="00C047B0"/>
    <w:rsid w:val="00C055EA"/>
    <w:rsid w:val="00C055F2"/>
    <w:rsid w:val="00C05A27"/>
    <w:rsid w:val="00C05B83"/>
    <w:rsid w:val="00C06CD9"/>
    <w:rsid w:val="00C10CAA"/>
    <w:rsid w:val="00C1133F"/>
    <w:rsid w:val="00C1197F"/>
    <w:rsid w:val="00C12BCF"/>
    <w:rsid w:val="00C12D26"/>
    <w:rsid w:val="00C13326"/>
    <w:rsid w:val="00C1426F"/>
    <w:rsid w:val="00C14F1B"/>
    <w:rsid w:val="00C150CF"/>
    <w:rsid w:val="00C1669C"/>
    <w:rsid w:val="00C16CBC"/>
    <w:rsid w:val="00C17C99"/>
    <w:rsid w:val="00C17E25"/>
    <w:rsid w:val="00C17E55"/>
    <w:rsid w:val="00C20E3B"/>
    <w:rsid w:val="00C21F73"/>
    <w:rsid w:val="00C22C2E"/>
    <w:rsid w:val="00C22C42"/>
    <w:rsid w:val="00C23109"/>
    <w:rsid w:val="00C23420"/>
    <w:rsid w:val="00C235FD"/>
    <w:rsid w:val="00C2363B"/>
    <w:rsid w:val="00C23B5A"/>
    <w:rsid w:val="00C2502A"/>
    <w:rsid w:val="00C253AC"/>
    <w:rsid w:val="00C27830"/>
    <w:rsid w:val="00C27CD8"/>
    <w:rsid w:val="00C27E84"/>
    <w:rsid w:val="00C27E8F"/>
    <w:rsid w:val="00C30E48"/>
    <w:rsid w:val="00C31320"/>
    <w:rsid w:val="00C31406"/>
    <w:rsid w:val="00C3172D"/>
    <w:rsid w:val="00C3219F"/>
    <w:rsid w:val="00C32D65"/>
    <w:rsid w:val="00C3380D"/>
    <w:rsid w:val="00C33F94"/>
    <w:rsid w:val="00C347BB"/>
    <w:rsid w:val="00C34896"/>
    <w:rsid w:val="00C3546C"/>
    <w:rsid w:val="00C368DF"/>
    <w:rsid w:val="00C37DB3"/>
    <w:rsid w:val="00C40C8F"/>
    <w:rsid w:val="00C41E49"/>
    <w:rsid w:val="00C4262C"/>
    <w:rsid w:val="00C42F46"/>
    <w:rsid w:val="00C4346B"/>
    <w:rsid w:val="00C435DC"/>
    <w:rsid w:val="00C439B4"/>
    <w:rsid w:val="00C4436B"/>
    <w:rsid w:val="00C44D1C"/>
    <w:rsid w:val="00C44E82"/>
    <w:rsid w:val="00C4589F"/>
    <w:rsid w:val="00C45EE3"/>
    <w:rsid w:val="00C465BF"/>
    <w:rsid w:val="00C475EF"/>
    <w:rsid w:val="00C478E0"/>
    <w:rsid w:val="00C47CD7"/>
    <w:rsid w:val="00C500FB"/>
    <w:rsid w:val="00C5096B"/>
    <w:rsid w:val="00C51897"/>
    <w:rsid w:val="00C519EC"/>
    <w:rsid w:val="00C51D8C"/>
    <w:rsid w:val="00C52BA2"/>
    <w:rsid w:val="00C52D41"/>
    <w:rsid w:val="00C534A4"/>
    <w:rsid w:val="00C54AB8"/>
    <w:rsid w:val="00C55A12"/>
    <w:rsid w:val="00C566C7"/>
    <w:rsid w:val="00C5792C"/>
    <w:rsid w:val="00C57BB6"/>
    <w:rsid w:val="00C60F19"/>
    <w:rsid w:val="00C61226"/>
    <w:rsid w:val="00C629A8"/>
    <w:rsid w:val="00C62AE7"/>
    <w:rsid w:val="00C63A83"/>
    <w:rsid w:val="00C63EFA"/>
    <w:rsid w:val="00C647A2"/>
    <w:rsid w:val="00C6646E"/>
    <w:rsid w:val="00C66891"/>
    <w:rsid w:val="00C66BFE"/>
    <w:rsid w:val="00C66CCC"/>
    <w:rsid w:val="00C70B1A"/>
    <w:rsid w:val="00C70B9F"/>
    <w:rsid w:val="00C71D91"/>
    <w:rsid w:val="00C71FA5"/>
    <w:rsid w:val="00C724E0"/>
    <w:rsid w:val="00C72A97"/>
    <w:rsid w:val="00C73FCC"/>
    <w:rsid w:val="00C7402A"/>
    <w:rsid w:val="00C7427B"/>
    <w:rsid w:val="00C74DCD"/>
    <w:rsid w:val="00C7513C"/>
    <w:rsid w:val="00C75507"/>
    <w:rsid w:val="00C76D2A"/>
    <w:rsid w:val="00C7705E"/>
    <w:rsid w:val="00C77B70"/>
    <w:rsid w:val="00C806D8"/>
    <w:rsid w:val="00C811A4"/>
    <w:rsid w:val="00C81963"/>
    <w:rsid w:val="00C819FD"/>
    <w:rsid w:val="00C82DB3"/>
    <w:rsid w:val="00C82DCF"/>
    <w:rsid w:val="00C82F7E"/>
    <w:rsid w:val="00C8426D"/>
    <w:rsid w:val="00C865F6"/>
    <w:rsid w:val="00C867B7"/>
    <w:rsid w:val="00C867EA"/>
    <w:rsid w:val="00C873FA"/>
    <w:rsid w:val="00C900F1"/>
    <w:rsid w:val="00C90245"/>
    <w:rsid w:val="00C92B8C"/>
    <w:rsid w:val="00C932F8"/>
    <w:rsid w:val="00C9543C"/>
    <w:rsid w:val="00C9585E"/>
    <w:rsid w:val="00C95A94"/>
    <w:rsid w:val="00C95F1E"/>
    <w:rsid w:val="00C96058"/>
    <w:rsid w:val="00C971CE"/>
    <w:rsid w:val="00CA074D"/>
    <w:rsid w:val="00CA08B6"/>
    <w:rsid w:val="00CA0B47"/>
    <w:rsid w:val="00CA239A"/>
    <w:rsid w:val="00CA266C"/>
    <w:rsid w:val="00CA2A16"/>
    <w:rsid w:val="00CA34C2"/>
    <w:rsid w:val="00CA40B0"/>
    <w:rsid w:val="00CA55D4"/>
    <w:rsid w:val="00CA6F3C"/>
    <w:rsid w:val="00CA7717"/>
    <w:rsid w:val="00CA7B50"/>
    <w:rsid w:val="00CA7BFD"/>
    <w:rsid w:val="00CA7CAE"/>
    <w:rsid w:val="00CA7DDA"/>
    <w:rsid w:val="00CB0326"/>
    <w:rsid w:val="00CB1471"/>
    <w:rsid w:val="00CB22D1"/>
    <w:rsid w:val="00CB2C1E"/>
    <w:rsid w:val="00CB2D2A"/>
    <w:rsid w:val="00CB3082"/>
    <w:rsid w:val="00CB33C3"/>
    <w:rsid w:val="00CB4455"/>
    <w:rsid w:val="00CB4C71"/>
    <w:rsid w:val="00CB56A7"/>
    <w:rsid w:val="00CB5F75"/>
    <w:rsid w:val="00CB7966"/>
    <w:rsid w:val="00CC14C2"/>
    <w:rsid w:val="00CC163E"/>
    <w:rsid w:val="00CC2154"/>
    <w:rsid w:val="00CC2C18"/>
    <w:rsid w:val="00CC32CB"/>
    <w:rsid w:val="00CC3A21"/>
    <w:rsid w:val="00CC449A"/>
    <w:rsid w:val="00CC4886"/>
    <w:rsid w:val="00CC4BEC"/>
    <w:rsid w:val="00CC4D4D"/>
    <w:rsid w:val="00CC6229"/>
    <w:rsid w:val="00CC642C"/>
    <w:rsid w:val="00CC74D9"/>
    <w:rsid w:val="00CD035F"/>
    <w:rsid w:val="00CD09EE"/>
    <w:rsid w:val="00CD0C89"/>
    <w:rsid w:val="00CD1176"/>
    <w:rsid w:val="00CD1A02"/>
    <w:rsid w:val="00CD232C"/>
    <w:rsid w:val="00CD4077"/>
    <w:rsid w:val="00CD5128"/>
    <w:rsid w:val="00CD7510"/>
    <w:rsid w:val="00CE08BB"/>
    <w:rsid w:val="00CE2DC4"/>
    <w:rsid w:val="00CE335A"/>
    <w:rsid w:val="00CE3534"/>
    <w:rsid w:val="00CE3720"/>
    <w:rsid w:val="00CE3B56"/>
    <w:rsid w:val="00CE4E1A"/>
    <w:rsid w:val="00CE505B"/>
    <w:rsid w:val="00CE67E6"/>
    <w:rsid w:val="00CE7036"/>
    <w:rsid w:val="00CF0208"/>
    <w:rsid w:val="00CF0868"/>
    <w:rsid w:val="00CF08CD"/>
    <w:rsid w:val="00CF1583"/>
    <w:rsid w:val="00CF1653"/>
    <w:rsid w:val="00CF280C"/>
    <w:rsid w:val="00CF2883"/>
    <w:rsid w:val="00CF3263"/>
    <w:rsid w:val="00CF3743"/>
    <w:rsid w:val="00CF3CF4"/>
    <w:rsid w:val="00CF5BA9"/>
    <w:rsid w:val="00CF5F1E"/>
    <w:rsid w:val="00CF6DF7"/>
    <w:rsid w:val="00CF7242"/>
    <w:rsid w:val="00CF731D"/>
    <w:rsid w:val="00CF7739"/>
    <w:rsid w:val="00CF7FD3"/>
    <w:rsid w:val="00D00B71"/>
    <w:rsid w:val="00D0109B"/>
    <w:rsid w:val="00D0184A"/>
    <w:rsid w:val="00D024DE"/>
    <w:rsid w:val="00D02AE9"/>
    <w:rsid w:val="00D0301F"/>
    <w:rsid w:val="00D037FA"/>
    <w:rsid w:val="00D057E8"/>
    <w:rsid w:val="00D07AB3"/>
    <w:rsid w:val="00D10464"/>
    <w:rsid w:val="00D10804"/>
    <w:rsid w:val="00D10AF8"/>
    <w:rsid w:val="00D10B5F"/>
    <w:rsid w:val="00D10CE2"/>
    <w:rsid w:val="00D11EC6"/>
    <w:rsid w:val="00D11F4A"/>
    <w:rsid w:val="00D12833"/>
    <w:rsid w:val="00D13137"/>
    <w:rsid w:val="00D13DB0"/>
    <w:rsid w:val="00D14048"/>
    <w:rsid w:val="00D15582"/>
    <w:rsid w:val="00D15EA9"/>
    <w:rsid w:val="00D16517"/>
    <w:rsid w:val="00D166F8"/>
    <w:rsid w:val="00D16828"/>
    <w:rsid w:val="00D1685F"/>
    <w:rsid w:val="00D16E3B"/>
    <w:rsid w:val="00D20226"/>
    <w:rsid w:val="00D20BFA"/>
    <w:rsid w:val="00D20D2F"/>
    <w:rsid w:val="00D20F6A"/>
    <w:rsid w:val="00D21346"/>
    <w:rsid w:val="00D2250A"/>
    <w:rsid w:val="00D225AA"/>
    <w:rsid w:val="00D22F32"/>
    <w:rsid w:val="00D23212"/>
    <w:rsid w:val="00D2343F"/>
    <w:rsid w:val="00D250A6"/>
    <w:rsid w:val="00D250B4"/>
    <w:rsid w:val="00D2544F"/>
    <w:rsid w:val="00D25657"/>
    <w:rsid w:val="00D25D1B"/>
    <w:rsid w:val="00D27645"/>
    <w:rsid w:val="00D2777E"/>
    <w:rsid w:val="00D30AB6"/>
    <w:rsid w:val="00D31AB2"/>
    <w:rsid w:val="00D321D7"/>
    <w:rsid w:val="00D33C98"/>
    <w:rsid w:val="00D33E06"/>
    <w:rsid w:val="00D33E25"/>
    <w:rsid w:val="00D35EA7"/>
    <w:rsid w:val="00D361EC"/>
    <w:rsid w:val="00D36912"/>
    <w:rsid w:val="00D373CE"/>
    <w:rsid w:val="00D40021"/>
    <w:rsid w:val="00D401DA"/>
    <w:rsid w:val="00D41F26"/>
    <w:rsid w:val="00D41F58"/>
    <w:rsid w:val="00D428D6"/>
    <w:rsid w:val="00D43866"/>
    <w:rsid w:val="00D43976"/>
    <w:rsid w:val="00D447C2"/>
    <w:rsid w:val="00D455FE"/>
    <w:rsid w:val="00D46BA7"/>
    <w:rsid w:val="00D50C79"/>
    <w:rsid w:val="00D5207D"/>
    <w:rsid w:val="00D5215C"/>
    <w:rsid w:val="00D52224"/>
    <w:rsid w:val="00D526A7"/>
    <w:rsid w:val="00D536AB"/>
    <w:rsid w:val="00D541E1"/>
    <w:rsid w:val="00D55123"/>
    <w:rsid w:val="00D55873"/>
    <w:rsid w:val="00D55A37"/>
    <w:rsid w:val="00D55B7F"/>
    <w:rsid w:val="00D5619E"/>
    <w:rsid w:val="00D562A0"/>
    <w:rsid w:val="00D567D0"/>
    <w:rsid w:val="00D57080"/>
    <w:rsid w:val="00D6024A"/>
    <w:rsid w:val="00D60E76"/>
    <w:rsid w:val="00D6162C"/>
    <w:rsid w:val="00D618BD"/>
    <w:rsid w:val="00D619D9"/>
    <w:rsid w:val="00D62579"/>
    <w:rsid w:val="00D6425F"/>
    <w:rsid w:val="00D64BB9"/>
    <w:rsid w:val="00D65A11"/>
    <w:rsid w:val="00D7031B"/>
    <w:rsid w:val="00D71832"/>
    <w:rsid w:val="00D71AC9"/>
    <w:rsid w:val="00D71F1B"/>
    <w:rsid w:val="00D72BFC"/>
    <w:rsid w:val="00D72ED1"/>
    <w:rsid w:val="00D739A2"/>
    <w:rsid w:val="00D75BF9"/>
    <w:rsid w:val="00D761F1"/>
    <w:rsid w:val="00D76325"/>
    <w:rsid w:val="00D763FD"/>
    <w:rsid w:val="00D764BB"/>
    <w:rsid w:val="00D77BEC"/>
    <w:rsid w:val="00D80004"/>
    <w:rsid w:val="00D80939"/>
    <w:rsid w:val="00D80E15"/>
    <w:rsid w:val="00D8130E"/>
    <w:rsid w:val="00D818AA"/>
    <w:rsid w:val="00D837CE"/>
    <w:rsid w:val="00D84F2C"/>
    <w:rsid w:val="00D85581"/>
    <w:rsid w:val="00D87246"/>
    <w:rsid w:val="00D87291"/>
    <w:rsid w:val="00D90A4E"/>
    <w:rsid w:val="00D9106C"/>
    <w:rsid w:val="00D91248"/>
    <w:rsid w:val="00D91643"/>
    <w:rsid w:val="00D91A26"/>
    <w:rsid w:val="00D92A1A"/>
    <w:rsid w:val="00D93B87"/>
    <w:rsid w:val="00D95283"/>
    <w:rsid w:val="00D962C8"/>
    <w:rsid w:val="00D967A7"/>
    <w:rsid w:val="00D972B7"/>
    <w:rsid w:val="00DA0901"/>
    <w:rsid w:val="00DA0C2F"/>
    <w:rsid w:val="00DA1050"/>
    <w:rsid w:val="00DA20DC"/>
    <w:rsid w:val="00DA417E"/>
    <w:rsid w:val="00DA4A9C"/>
    <w:rsid w:val="00DA53F9"/>
    <w:rsid w:val="00DA5B32"/>
    <w:rsid w:val="00DA5F3D"/>
    <w:rsid w:val="00DA73EE"/>
    <w:rsid w:val="00DB112B"/>
    <w:rsid w:val="00DB26DF"/>
    <w:rsid w:val="00DB2716"/>
    <w:rsid w:val="00DB2AFE"/>
    <w:rsid w:val="00DB30BB"/>
    <w:rsid w:val="00DB4715"/>
    <w:rsid w:val="00DB5166"/>
    <w:rsid w:val="00DB56E9"/>
    <w:rsid w:val="00DB6611"/>
    <w:rsid w:val="00DB7158"/>
    <w:rsid w:val="00DB7277"/>
    <w:rsid w:val="00DB7E40"/>
    <w:rsid w:val="00DC0448"/>
    <w:rsid w:val="00DC2195"/>
    <w:rsid w:val="00DC237B"/>
    <w:rsid w:val="00DC2F30"/>
    <w:rsid w:val="00DC3239"/>
    <w:rsid w:val="00DC34CE"/>
    <w:rsid w:val="00DC3A6D"/>
    <w:rsid w:val="00DC3D25"/>
    <w:rsid w:val="00DC418D"/>
    <w:rsid w:val="00DC4ECB"/>
    <w:rsid w:val="00DC53AB"/>
    <w:rsid w:val="00DC5485"/>
    <w:rsid w:val="00DC5C04"/>
    <w:rsid w:val="00DC62AC"/>
    <w:rsid w:val="00DC7290"/>
    <w:rsid w:val="00DC7AF1"/>
    <w:rsid w:val="00DD0434"/>
    <w:rsid w:val="00DD0702"/>
    <w:rsid w:val="00DD0F91"/>
    <w:rsid w:val="00DD1C5F"/>
    <w:rsid w:val="00DD2093"/>
    <w:rsid w:val="00DD2527"/>
    <w:rsid w:val="00DD2DEF"/>
    <w:rsid w:val="00DD307F"/>
    <w:rsid w:val="00DD31C4"/>
    <w:rsid w:val="00DD3C3E"/>
    <w:rsid w:val="00DD41A4"/>
    <w:rsid w:val="00DD4EE0"/>
    <w:rsid w:val="00DD5C48"/>
    <w:rsid w:val="00DD622E"/>
    <w:rsid w:val="00DD640A"/>
    <w:rsid w:val="00DD69A7"/>
    <w:rsid w:val="00DE0314"/>
    <w:rsid w:val="00DE0A75"/>
    <w:rsid w:val="00DE1250"/>
    <w:rsid w:val="00DE1FE2"/>
    <w:rsid w:val="00DE1FFF"/>
    <w:rsid w:val="00DE29A3"/>
    <w:rsid w:val="00DE2A24"/>
    <w:rsid w:val="00DE2D9E"/>
    <w:rsid w:val="00DE3200"/>
    <w:rsid w:val="00DE3672"/>
    <w:rsid w:val="00DE4ADD"/>
    <w:rsid w:val="00DE5868"/>
    <w:rsid w:val="00DE70B5"/>
    <w:rsid w:val="00DF08E2"/>
    <w:rsid w:val="00DF0B72"/>
    <w:rsid w:val="00DF1015"/>
    <w:rsid w:val="00DF15F3"/>
    <w:rsid w:val="00DF1735"/>
    <w:rsid w:val="00DF2919"/>
    <w:rsid w:val="00DF2D3A"/>
    <w:rsid w:val="00DF36E8"/>
    <w:rsid w:val="00DF41E6"/>
    <w:rsid w:val="00DF4397"/>
    <w:rsid w:val="00DF5FBE"/>
    <w:rsid w:val="00DF69B5"/>
    <w:rsid w:val="00E0080E"/>
    <w:rsid w:val="00E00847"/>
    <w:rsid w:val="00E008BF"/>
    <w:rsid w:val="00E00DD0"/>
    <w:rsid w:val="00E012BA"/>
    <w:rsid w:val="00E012CB"/>
    <w:rsid w:val="00E014BD"/>
    <w:rsid w:val="00E0261F"/>
    <w:rsid w:val="00E03DDD"/>
    <w:rsid w:val="00E04506"/>
    <w:rsid w:val="00E04630"/>
    <w:rsid w:val="00E052F5"/>
    <w:rsid w:val="00E053FD"/>
    <w:rsid w:val="00E054F6"/>
    <w:rsid w:val="00E077D9"/>
    <w:rsid w:val="00E07E0C"/>
    <w:rsid w:val="00E11B9C"/>
    <w:rsid w:val="00E11DB4"/>
    <w:rsid w:val="00E11DDC"/>
    <w:rsid w:val="00E132B7"/>
    <w:rsid w:val="00E1504D"/>
    <w:rsid w:val="00E15371"/>
    <w:rsid w:val="00E1688E"/>
    <w:rsid w:val="00E1768F"/>
    <w:rsid w:val="00E17E45"/>
    <w:rsid w:val="00E20313"/>
    <w:rsid w:val="00E2034F"/>
    <w:rsid w:val="00E20773"/>
    <w:rsid w:val="00E2196C"/>
    <w:rsid w:val="00E21AA3"/>
    <w:rsid w:val="00E21CA5"/>
    <w:rsid w:val="00E2216D"/>
    <w:rsid w:val="00E23183"/>
    <w:rsid w:val="00E23887"/>
    <w:rsid w:val="00E23EB9"/>
    <w:rsid w:val="00E24A30"/>
    <w:rsid w:val="00E254C4"/>
    <w:rsid w:val="00E267B4"/>
    <w:rsid w:val="00E26941"/>
    <w:rsid w:val="00E269D0"/>
    <w:rsid w:val="00E2713B"/>
    <w:rsid w:val="00E27361"/>
    <w:rsid w:val="00E27541"/>
    <w:rsid w:val="00E279C4"/>
    <w:rsid w:val="00E27C03"/>
    <w:rsid w:val="00E27CF8"/>
    <w:rsid w:val="00E27D4A"/>
    <w:rsid w:val="00E30E61"/>
    <w:rsid w:val="00E30E8B"/>
    <w:rsid w:val="00E30EBD"/>
    <w:rsid w:val="00E3183E"/>
    <w:rsid w:val="00E324D4"/>
    <w:rsid w:val="00E32CD1"/>
    <w:rsid w:val="00E32E2F"/>
    <w:rsid w:val="00E3333C"/>
    <w:rsid w:val="00E33405"/>
    <w:rsid w:val="00E33CD1"/>
    <w:rsid w:val="00E3451E"/>
    <w:rsid w:val="00E349CC"/>
    <w:rsid w:val="00E35D9A"/>
    <w:rsid w:val="00E36615"/>
    <w:rsid w:val="00E36F75"/>
    <w:rsid w:val="00E3748F"/>
    <w:rsid w:val="00E37850"/>
    <w:rsid w:val="00E419FC"/>
    <w:rsid w:val="00E41A91"/>
    <w:rsid w:val="00E41AC5"/>
    <w:rsid w:val="00E41F52"/>
    <w:rsid w:val="00E42E27"/>
    <w:rsid w:val="00E433E7"/>
    <w:rsid w:val="00E4353B"/>
    <w:rsid w:val="00E43F73"/>
    <w:rsid w:val="00E455EE"/>
    <w:rsid w:val="00E45849"/>
    <w:rsid w:val="00E46002"/>
    <w:rsid w:val="00E463B4"/>
    <w:rsid w:val="00E46D4E"/>
    <w:rsid w:val="00E5200B"/>
    <w:rsid w:val="00E530C9"/>
    <w:rsid w:val="00E537DC"/>
    <w:rsid w:val="00E53E5E"/>
    <w:rsid w:val="00E54234"/>
    <w:rsid w:val="00E5480F"/>
    <w:rsid w:val="00E54827"/>
    <w:rsid w:val="00E5557C"/>
    <w:rsid w:val="00E55B9A"/>
    <w:rsid w:val="00E56A73"/>
    <w:rsid w:val="00E56ED4"/>
    <w:rsid w:val="00E60913"/>
    <w:rsid w:val="00E60915"/>
    <w:rsid w:val="00E61EC8"/>
    <w:rsid w:val="00E624BD"/>
    <w:rsid w:val="00E62588"/>
    <w:rsid w:val="00E62E77"/>
    <w:rsid w:val="00E64C7E"/>
    <w:rsid w:val="00E64D91"/>
    <w:rsid w:val="00E652FD"/>
    <w:rsid w:val="00E6580F"/>
    <w:rsid w:val="00E65888"/>
    <w:rsid w:val="00E665D3"/>
    <w:rsid w:val="00E66A18"/>
    <w:rsid w:val="00E66B80"/>
    <w:rsid w:val="00E66C15"/>
    <w:rsid w:val="00E677C4"/>
    <w:rsid w:val="00E678C0"/>
    <w:rsid w:val="00E67BAC"/>
    <w:rsid w:val="00E67E5B"/>
    <w:rsid w:val="00E70B5B"/>
    <w:rsid w:val="00E70F88"/>
    <w:rsid w:val="00E7373A"/>
    <w:rsid w:val="00E7395D"/>
    <w:rsid w:val="00E73CD0"/>
    <w:rsid w:val="00E7444A"/>
    <w:rsid w:val="00E7462E"/>
    <w:rsid w:val="00E74ADF"/>
    <w:rsid w:val="00E75502"/>
    <w:rsid w:val="00E76693"/>
    <w:rsid w:val="00E76C0C"/>
    <w:rsid w:val="00E81195"/>
    <w:rsid w:val="00E8154D"/>
    <w:rsid w:val="00E825FA"/>
    <w:rsid w:val="00E82762"/>
    <w:rsid w:val="00E82E63"/>
    <w:rsid w:val="00E83514"/>
    <w:rsid w:val="00E83908"/>
    <w:rsid w:val="00E83BBF"/>
    <w:rsid w:val="00E84D87"/>
    <w:rsid w:val="00E8540E"/>
    <w:rsid w:val="00E85C65"/>
    <w:rsid w:val="00E85EA5"/>
    <w:rsid w:val="00E8623D"/>
    <w:rsid w:val="00E869B7"/>
    <w:rsid w:val="00E86B18"/>
    <w:rsid w:val="00E86BCA"/>
    <w:rsid w:val="00E86C04"/>
    <w:rsid w:val="00E8740E"/>
    <w:rsid w:val="00E902F2"/>
    <w:rsid w:val="00E9067F"/>
    <w:rsid w:val="00E909F2"/>
    <w:rsid w:val="00E92F92"/>
    <w:rsid w:val="00E937DC"/>
    <w:rsid w:val="00E94B6C"/>
    <w:rsid w:val="00E94BE3"/>
    <w:rsid w:val="00E94FA8"/>
    <w:rsid w:val="00E95E06"/>
    <w:rsid w:val="00E9678C"/>
    <w:rsid w:val="00E97F85"/>
    <w:rsid w:val="00EA064B"/>
    <w:rsid w:val="00EA1ACF"/>
    <w:rsid w:val="00EA2591"/>
    <w:rsid w:val="00EA2C7B"/>
    <w:rsid w:val="00EA4A28"/>
    <w:rsid w:val="00EA5C7B"/>
    <w:rsid w:val="00EA5D10"/>
    <w:rsid w:val="00EA6100"/>
    <w:rsid w:val="00EA646B"/>
    <w:rsid w:val="00EA6CD4"/>
    <w:rsid w:val="00EA722F"/>
    <w:rsid w:val="00EA750A"/>
    <w:rsid w:val="00EA7537"/>
    <w:rsid w:val="00EB084F"/>
    <w:rsid w:val="00EB0F5A"/>
    <w:rsid w:val="00EB1914"/>
    <w:rsid w:val="00EB1ABC"/>
    <w:rsid w:val="00EB20A7"/>
    <w:rsid w:val="00EB213C"/>
    <w:rsid w:val="00EB3664"/>
    <w:rsid w:val="00EB4340"/>
    <w:rsid w:val="00EB466E"/>
    <w:rsid w:val="00EB47AD"/>
    <w:rsid w:val="00EB4820"/>
    <w:rsid w:val="00EB4F90"/>
    <w:rsid w:val="00EB5224"/>
    <w:rsid w:val="00EB5D16"/>
    <w:rsid w:val="00EB64DD"/>
    <w:rsid w:val="00EB6A8D"/>
    <w:rsid w:val="00EB73E7"/>
    <w:rsid w:val="00EC0047"/>
    <w:rsid w:val="00EC1371"/>
    <w:rsid w:val="00EC216A"/>
    <w:rsid w:val="00EC2391"/>
    <w:rsid w:val="00EC2AB1"/>
    <w:rsid w:val="00EC508F"/>
    <w:rsid w:val="00EC5DA3"/>
    <w:rsid w:val="00EC6423"/>
    <w:rsid w:val="00EC64F2"/>
    <w:rsid w:val="00EC70B7"/>
    <w:rsid w:val="00EC73AE"/>
    <w:rsid w:val="00EC73FD"/>
    <w:rsid w:val="00EC79B7"/>
    <w:rsid w:val="00ED0C79"/>
    <w:rsid w:val="00ED29B7"/>
    <w:rsid w:val="00ED2CF9"/>
    <w:rsid w:val="00ED3A85"/>
    <w:rsid w:val="00ED4825"/>
    <w:rsid w:val="00ED4ABD"/>
    <w:rsid w:val="00ED4AE2"/>
    <w:rsid w:val="00ED4B26"/>
    <w:rsid w:val="00ED5B4A"/>
    <w:rsid w:val="00ED6020"/>
    <w:rsid w:val="00ED6D0D"/>
    <w:rsid w:val="00ED7D1C"/>
    <w:rsid w:val="00EE0E75"/>
    <w:rsid w:val="00EE1487"/>
    <w:rsid w:val="00EE3A3B"/>
    <w:rsid w:val="00EE4108"/>
    <w:rsid w:val="00EE4C88"/>
    <w:rsid w:val="00EE5051"/>
    <w:rsid w:val="00EE58CC"/>
    <w:rsid w:val="00EE5C67"/>
    <w:rsid w:val="00EE5EA8"/>
    <w:rsid w:val="00EE6BB6"/>
    <w:rsid w:val="00EE736A"/>
    <w:rsid w:val="00EE7629"/>
    <w:rsid w:val="00EF0189"/>
    <w:rsid w:val="00EF100F"/>
    <w:rsid w:val="00EF1BD1"/>
    <w:rsid w:val="00EF25DE"/>
    <w:rsid w:val="00EF2D51"/>
    <w:rsid w:val="00EF3215"/>
    <w:rsid w:val="00EF3C96"/>
    <w:rsid w:val="00EF4970"/>
    <w:rsid w:val="00EF58B7"/>
    <w:rsid w:val="00EF6137"/>
    <w:rsid w:val="00EF66F2"/>
    <w:rsid w:val="00EF6F19"/>
    <w:rsid w:val="00EF7917"/>
    <w:rsid w:val="00EF7AB8"/>
    <w:rsid w:val="00F02335"/>
    <w:rsid w:val="00F0264A"/>
    <w:rsid w:val="00F02EEC"/>
    <w:rsid w:val="00F0309B"/>
    <w:rsid w:val="00F04222"/>
    <w:rsid w:val="00F0429F"/>
    <w:rsid w:val="00F0485C"/>
    <w:rsid w:val="00F054A7"/>
    <w:rsid w:val="00F0599D"/>
    <w:rsid w:val="00F05AD2"/>
    <w:rsid w:val="00F06708"/>
    <w:rsid w:val="00F06ACC"/>
    <w:rsid w:val="00F07978"/>
    <w:rsid w:val="00F07A0A"/>
    <w:rsid w:val="00F1192B"/>
    <w:rsid w:val="00F11A0D"/>
    <w:rsid w:val="00F11F3E"/>
    <w:rsid w:val="00F12942"/>
    <w:rsid w:val="00F12ED3"/>
    <w:rsid w:val="00F149D0"/>
    <w:rsid w:val="00F16912"/>
    <w:rsid w:val="00F174AF"/>
    <w:rsid w:val="00F176DD"/>
    <w:rsid w:val="00F177B3"/>
    <w:rsid w:val="00F2037D"/>
    <w:rsid w:val="00F20AA0"/>
    <w:rsid w:val="00F22A8B"/>
    <w:rsid w:val="00F22E0D"/>
    <w:rsid w:val="00F22EA3"/>
    <w:rsid w:val="00F230A3"/>
    <w:rsid w:val="00F232E4"/>
    <w:rsid w:val="00F23412"/>
    <w:rsid w:val="00F24070"/>
    <w:rsid w:val="00F24A17"/>
    <w:rsid w:val="00F24B69"/>
    <w:rsid w:val="00F24E97"/>
    <w:rsid w:val="00F24EEF"/>
    <w:rsid w:val="00F24FEF"/>
    <w:rsid w:val="00F2508B"/>
    <w:rsid w:val="00F25BF0"/>
    <w:rsid w:val="00F25C90"/>
    <w:rsid w:val="00F2696E"/>
    <w:rsid w:val="00F273D7"/>
    <w:rsid w:val="00F278C5"/>
    <w:rsid w:val="00F27B67"/>
    <w:rsid w:val="00F30E19"/>
    <w:rsid w:val="00F31142"/>
    <w:rsid w:val="00F31D9D"/>
    <w:rsid w:val="00F31DC4"/>
    <w:rsid w:val="00F32076"/>
    <w:rsid w:val="00F327E7"/>
    <w:rsid w:val="00F32941"/>
    <w:rsid w:val="00F34275"/>
    <w:rsid w:val="00F3439D"/>
    <w:rsid w:val="00F3473C"/>
    <w:rsid w:val="00F347BC"/>
    <w:rsid w:val="00F35BE5"/>
    <w:rsid w:val="00F35E03"/>
    <w:rsid w:val="00F36420"/>
    <w:rsid w:val="00F36D13"/>
    <w:rsid w:val="00F3729B"/>
    <w:rsid w:val="00F406AF"/>
    <w:rsid w:val="00F417E4"/>
    <w:rsid w:val="00F43A09"/>
    <w:rsid w:val="00F442E7"/>
    <w:rsid w:val="00F452D7"/>
    <w:rsid w:val="00F454BA"/>
    <w:rsid w:val="00F46650"/>
    <w:rsid w:val="00F46BF0"/>
    <w:rsid w:val="00F4704F"/>
    <w:rsid w:val="00F473B1"/>
    <w:rsid w:val="00F515A0"/>
    <w:rsid w:val="00F51F0F"/>
    <w:rsid w:val="00F520F1"/>
    <w:rsid w:val="00F5384A"/>
    <w:rsid w:val="00F53A58"/>
    <w:rsid w:val="00F53B52"/>
    <w:rsid w:val="00F53EB3"/>
    <w:rsid w:val="00F54118"/>
    <w:rsid w:val="00F54166"/>
    <w:rsid w:val="00F555C0"/>
    <w:rsid w:val="00F5666F"/>
    <w:rsid w:val="00F579F4"/>
    <w:rsid w:val="00F65252"/>
    <w:rsid w:val="00F655DA"/>
    <w:rsid w:val="00F65AEF"/>
    <w:rsid w:val="00F66019"/>
    <w:rsid w:val="00F66DD4"/>
    <w:rsid w:val="00F674A1"/>
    <w:rsid w:val="00F67F50"/>
    <w:rsid w:val="00F71769"/>
    <w:rsid w:val="00F720DE"/>
    <w:rsid w:val="00F72387"/>
    <w:rsid w:val="00F724E7"/>
    <w:rsid w:val="00F73B07"/>
    <w:rsid w:val="00F73BC3"/>
    <w:rsid w:val="00F73E43"/>
    <w:rsid w:val="00F74223"/>
    <w:rsid w:val="00F74D60"/>
    <w:rsid w:val="00F75349"/>
    <w:rsid w:val="00F7582C"/>
    <w:rsid w:val="00F75892"/>
    <w:rsid w:val="00F75E21"/>
    <w:rsid w:val="00F761AD"/>
    <w:rsid w:val="00F807F4"/>
    <w:rsid w:val="00F808E2"/>
    <w:rsid w:val="00F81666"/>
    <w:rsid w:val="00F841F8"/>
    <w:rsid w:val="00F84488"/>
    <w:rsid w:val="00F848DB"/>
    <w:rsid w:val="00F86BCE"/>
    <w:rsid w:val="00F86E6C"/>
    <w:rsid w:val="00F87A7B"/>
    <w:rsid w:val="00F87C5E"/>
    <w:rsid w:val="00F87DB5"/>
    <w:rsid w:val="00F90FBC"/>
    <w:rsid w:val="00F918CA"/>
    <w:rsid w:val="00F91CA1"/>
    <w:rsid w:val="00F91CB9"/>
    <w:rsid w:val="00F91D77"/>
    <w:rsid w:val="00F91DEC"/>
    <w:rsid w:val="00F9236E"/>
    <w:rsid w:val="00F9245A"/>
    <w:rsid w:val="00F93B93"/>
    <w:rsid w:val="00F93D47"/>
    <w:rsid w:val="00F93EEC"/>
    <w:rsid w:val="00F940A8"/>
    <w:rsid w:val="00F94789"/>
    <w:rsid w:val="00F947B9"/>
    <w:rsid w:val="00F95277"/>
    <w:rsid w:val="00F96B04"/>
    <w:rsid w:val="00F96F8F"/>
    <w:rsid w:val="00F97CD3"/>
    <w:rsid w:val="00FA0D47"/>
    <w:rsid w:val="00FA1AE5"/>
    <w:rsid w:val="00FA2222"/>
    <w:rsid w:val="00FA29EB"/>
    <w:rsid w:val="00FA34B1"/>
    <w:rsid w:val="00FA4E64"/>
    <w:rsid w:val="00FA5353"/>
    <w:rsid w:val="00FA595B"/>
    <w:rsid w:val="00FA6D6B"/>
    <w:rsid w:val="00FA6E3B"/>
    <w:rsid w:val="00FB0EB1"/>
    <w:rsid w:val="00FB27E2"/>
    <w:rsid w:val="00FB3705"/>
    <w:rsid w:val="00FB429A"/>
    <w:rsid w:val="00FB42A9"/>
    <w:rsid w:val="00FB4F2E"/>
    <w:rsid w:val="00FC03A7"/>
    <w:rsid w:val="00FC1419"/>
    <w:rsid w:val="00FC2009"/>
    <w:rsid w:val="00FC239E"/>
    <w:rsid w:val="00FC3238"/>
    <w:rsid w:val="00FC3A89"/>
    <w:rsid w:val="00FC4274"/>
    <w:rsid w:val="00FC436E"/>
    <w:rsid w:val="00FC43A9"/>
    <w:rsid w:val="00FC4E33"/>
    <w:rsid w:val="00FC5454"/>
    <w:rsid w:val="00FC6199"/>
    <w:rsid w:val="00FC717C"/>
    <w:rsid w:val="00FC7610"/>
    <w:rsid w:val="00FC7B2B"/>
    <w:rsid w:val="00FD02E8"/>
    <w:rsid w:val="00FD0A90"/>
    <w:rsid w:val="00FD25AD"/>
    <w:rsid w:val="00FD31C7"/>
    <w:rsid w:val="00FD33E5"/>
    <w:rsid w:val="00FD3C5B"/>
    <w:rsid w:val="00FD4148"/>
    <w:rsid w:val="00FD436C"/>
    <w:rsid w:val="00FD54FA"/>
    <w:rsid w:val="00FD5F62"/>
    <w:rsid w:val="00FD79D5"/>
    <w:rsid w:val="00FE0A85"/>
    <w:rsid w:val="00FE12F7"/>
    <w:rsid w:val="00FE1E84"/>
    <w:rsid w:val="00FE30F7"/>
    <w:rsid w:val="00FE3E87"/>
    <w:rsid w:val="00FE4C3D"/>
    <w:rsid w:val="00FE4E1E"/>
    <w:rsid w:val="00FE62CC"/>
    <w:rsid w:val="00FE6769"/>
    <w:rsid w:val="00FE6CAB"/>
    <w:rsid w:val="00FE6FC2"/>
    <w:rsid w:val="00FE76C1"/>
    <w:rsid w:val="00FE7779"/>
    <w:rsid w:val="00FE7911"/>
    <w:rsid w:val="00FF189F"/>
    <w:rsid w:val="00FF1AC3"/>
    <w:rsid w:val="00FF2007"/>
    <w:rsid w:val="00FF22C0"/>
    <w:rsid w:val="00FF29A8"/>
    <w:rsid w:val="00FF2E8B"/>
    <w:rsid w:val="00FF43DE"/>
    <w:rsid w:val="00FF60F8"/>
    <w:rsid w:val="00FF61ED"/>
    <w:rsid w:val="00FF6DB3"/>
    <w:rsid w:val="00FF6F0D"/>
    <w:rsid w:val="00FF77C8"/>
    <w:rsid w:val="00FF7AB2"/>
    <w:rsid w:val="00FF7D79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89B7F"/>
  <w15:chartTrackingRefBased/>
  <w15:docId w15:val="{F371F6D2-6D1A-4BBF-A787-8EF3CEC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A66C2F"/>
    <w:pPr>
      <w:widowControl w:val="0"/>
      <w:jc w:val="both"/>
    </w:pPr>
    <w:rPr>
      <w:kern w:val="2"/>
      <w:sz w:val="21"/>
    </w:rPr>
  </w:style>
  <w:style w:type="paragraph" w:styleId="1">
    <w:name w:val="heading 1"/>
    <w:basedOn w:val="New"/>
    <w:next w:val="2"/>
    <w:link w:val="10"/>
    <w:autoRedefine/>
    <w:qFormat/>
    <w:rsid w:val="001A092F"/>
    <w:pPr>
      <w:spacing w:beforeLines="100" w:before="381" w:line="240" w:lineRule="auto"/>
      <w:ind w:firstLineChars="0" w:firstLine="0"/>
      <w:outlineLvl w:val="0"/>
    </w:pPr>
    <w:rPr>
      <w:rFonts w:eastAsia="黑体"/>
      <w:bCs/>
      <w:color w:val="000000"/>
      <w:sz w:val="24"/>
    </w:rPr>
  </w:style>
  <w:style w:type="paragraph" w:styleId="3">
    <w:name w:val="heading 3"/>
    <w:basedOn w:val="a2"/>
    <w:next w:val="a2"/>
    <w:link w:val="30"/>
    <w:semiHidden/>
    <w:unhideWhenUsed/>
    <w:qFormat/>
    <w:rsid w:val="00F73B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semiHidden/>
    <w:unhideWhenUsed/>
    <w:qFormat/>
    <w:rsid w:val="00E21C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annotation reference"/>
    <w:rPr>
      <w:sz w:val="21"/>
      <w:szCs w:val="21"/>
    </w:rPr>
  </w:style>
  <w:style w:type="character" w:styleId="a7">
    <w:name w:val="page number"/>
    <w:basedOn w:val="a3"/>
  </w:style>
  <w:style w:type="character" w:styleId="a8">
    <w:name w:val="Hyperlink"/>
    <w:rPr>
      <w:color w:val="0000FF"/>
      <w:u w:val="single"/>
    </w:rPr>
  </w:style>
  <w:style w:type="character" w:customStyle="1" w:styleId="a9">
    <w:name w:val="批注框文本 字符"/>
    <w:link w:val="aa"/>
    <w:rPr>
      <w:kern w:val="2"/>
      <w:sz w:val="18"/>
      <w:szCs w:val="18"/>
    </w:rPr>
  </w:style>
  <w:style w:type="character" w:customStyle="1" w:styleId="ab">
    <w:name w:val="批注文字 字符"/>
    <w:link w:val="ac"/>
    <w:rPr>
      <w:kern w:val="2"/>
      <w:sz w:val="21"/>
    </w:rPr>
  </w:style>
  <w:style w:type="character" w:customStyle="1" w:styleId="apple-style-span">
    <w:name w:val="apple-style-span"/>
  </w:style>
  <w:style w:type="character" w:customStyle="1" w:styleId="ad">
    <w:name w:val="批注主题 字符"/>
    <w:link w:val="ae"/>
    <w:rPr>
      <w:b/>
      <w:bCs/>
      <w:kern w:val="2"/>
      <w:sz w:val="21"/>
    </w:rPr>
  </w:style>
  <w:style w:type="paragraph" w:styleId="af">
    <w:name w:val="header"/>
    <w:basedOn w:val="a2"/>
    <w:link w:val="af0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c">
    <w:name w:val="annotation text"/>
    <w:basedOn w:val="a2"/>
    <w:link w:val="ab"/>
    <w:pPr>
      <w:jc w:val="left"/>
    </w:pPr>
    <w:rPr>
      <w:lang w:val="x-none" w:eastAsia="x-none"/>
    </w:rPr>
  </w:style>
  <w:style w:type="paragraph" w:styleId="ae">
    <w:name w:val="annotation subject"/>
    <w:basedOn w:val="ac"/>
    <w:next w:val="ac"/>
    <w:link w:val="ad"/>
    <w:rPr>
      <w:b/>
      <w:bCs/>
    </w:rPr>
  </w:style>
  <w:style w:type="paragraph" w:styleId="af1">
    <w:name w:val="footer"/>
    <w:basedOn w:val="a2"/>
    <w:link w:val="af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Balloon Text"/>
    <w:basedOn w:val="a2"/>
    <w:link w:val="a9"/>
    <w:rPr>
      <w:sz w:val="18"/>
      <w:szCs w:val="18"/>
      <w:lang w:val="x-none" w:eastAsia="x-none"/>
    </w:rPr>
  </w:style>
  <w:style w:type="paragraph" w:customStyle="1" w:styleId="New0">
    <w:name w:val="页眉 New"/>
    <w:basedOn w:val="New"/>
    <w:pPr>
      <w:pBdr>
        <w:bottom w:val="single" w:sz="6" w:space="1" w:color="auto"/>
      </w:pBdr>
      <w:tabs>
        <w:tab w:val="center" w:pos="4320"/>
        <w:tab w:val="right" w:pos="8640"/>
      </w:tabs>
      <w:spacing w:line="240" w:lineRule="atLeast"/>
      <w:jc w:val="center"/>
    </w:pPr>
    <w:rPr>
      <w:sz w:val="18"/>
    </w:rPr>
  </w:style>
  <w:style w:type="paragraph" w:customStyle="1" w:styleId="New">
    <w:name w:val="正文 New"/>
    <w:link w:val="New1"/>
    <w:pPr>
      <w:widowControl w:val="0"/>
      <w:snapToGrid w:val="0"/>
      <w:spacing w:line="360" w:lineRule="auto"/>
      <w:ind w:firstLineChars="200" w:firstLine="584"/>
      <w:jc w:val="both"/>
      <w:textAlignment w:val="baseline"/>
    </w:pPr>
    <w:rPr>
      <w:rFonts w:eastAsia="楷体_GB2312"/>
      <w:snapToGrid w:val="0"/>
      <w:spacing w:val="6"/>
      <w:sz w:val="28"/>
    </w:rPr>
  </w:style>
  <w:style w:type="paragraph" w:customStyle="1" w:styleId="af3">
    <w:name w:val="名称"/>
    <w:basedOn w:val="New"/>
    <w:pPr>
      <w:jc w:val="center"/>
    </w:pPr>
    <w:rPr>
      <w:b/>
      <w:spacing w:val="240"/>
      <w:sz w:val="36"/>
    </w:rPr>
  </w:style>
  <w:style w:type="paragraph" w:customStyle="1" w:styleId="NewNew">
    <w:name w:val="正文 New New"/>
    <w:pPr>
      <w:widowControl w:val="0"/>
      <w:jc w:val="both"/>
    </w:pPr>
    <w:rPr>
      <w:kern w:val="2"/>
      <w:sz w:val="21"/>
    </w:rPr>
  </w:style>
  <w:style w:type="paragraph" w:customStyle="1" w:styleId="NewNewNew">
    <w:name w:val="正文 New New New"/>
    <w:pPr>
      <w:widowControl w:val="0"/>
      <w:jc w:val="both"/>
    </w:pPr>
    <w:rPr>
      <w:kern w:val="2"/>
      <w:sz w:val="21"/>
    </w:rPr>
  </w:style>
  <w:style w:type="paragraph" w:customStyle="1" w:styleId="af4">
    <w:name w:val="发明名称"/>
    <w:basedOn w:val="3New"/>
    <w:pPr>
      <w:jc w:val="center"/>
    </w:pPr>
    <w:rPr>
      <w:b/>
    </w:rPr>
  </w:style>
  <w:style w:type="paragraph" w:customStyle="1" w:styleId="New2">
    <w:name w:val="页脚 New"/>
    <w:basedOn w:val="New"/>
    <w:pPr>
      <w:tabs>
        <w:tab w:val="center" w:pos="4320"/>
        <w:tab w:val="right" w:pos="8640"/>
      </w:tabs>
      <w:spacing w:line="240" w:lineRule="atLeast"/>
      <w:ind w:firstLine="0"/>
    </w:pPr>
    <w:rPr>
      <w:rFonts w:ascii="宋体"/>
      <w:sz w:val="18"/>
    </w:rPr>
  </w:style>
  <w:style w:type="paragraph" w:customStyle="1" w:styleId="11">
    <w:name w:val="列表段落1"/>
    <w:basedOn w:val="NewNewNew"/>
    <w:pPr>
      <w:ind w:firstLineChars="200" w:firstLine="420"/>
    </w:pPr>
  </w:style>
  <w:style w:type="paragraph" w:customStyle="1" w:styleId="12">
    <w:name w:val="正文缩进1"/>
    <w:basedOn w:val="New"/>
    <w:pPr>
      <w:adjustRightInd w:val="0"/>
      <w:spacing w:beforeLines="100" w:before="312" w:line="460" w:lineRule="exact"/>
      <w:ind w:firstLine="200"/>
    </w:pPr>
    <w:rPr>
      <w:spacing w:val="0"/>
    </w:rPr>
  </w:style>
  <w:style w:type="paragraph" w:customStyle="1" w:styleId="3New">
    <w:name w:val="标题 3 New"/>
    <w:basedOn w:val="New"/>
    <w:next w:val="New"/>
    <w:pPr>
      <w:spacing w:line="460" w:lineRule="exact"/>
      <w:ind w:firstLine="200"/>
      <w:outlineLvl w:val="2"/>
    </w:pPr>
    <w:rPr>
      <w:rFonts w:eastAsia="宋体"/>
    </w:rPr>
  </w:style>
  <w:style w:type="paragraph" w:styleId="af5">
    <w:name w:val="List Paragraph"/>
    <w:basedOn w:val="a2"/>
    <w:link w:val="af6"/>
    <w:uiPriority w:val="99"/>
    <w:rsid w:val="00925315"/>
    <w:pPr>
      <w:topLinePunct/>
      <w:spacing w:beforeLines="50" w:before="50" w:afterLines="50" w:after="50" w:line="400" w:lineRule="exact"/>
      <w:ind w:leftChars="100" w:left="100" w:rightChars="100" w:right="100" w:firstLineChars="200" w:firstLine="420"/>
    </w:pPr>
    <w:rPr>
      <w:rFonts w:eastAsiaTheme="minorEastAsia"/>
      <w:kern w:val="28"/>
      <w:sz w:val="24"/>
    </w:rPr>
  </w:style>
  <w:style w:type="paragraph" w:customStyle="1" w:styleId="2">
    <w:name w:val="正文2"/>
    <w:basedOn w:val="New"/>
    <w:link w:val="20"/>
    <w:autoRedefine/>
    <w:qFormat/>
    <w:rsid w:val="001B2988"/>
    <w:pPr>
      <w:snapToGrid/>
      <w:spacing w:line="240" w:lineRule="auto"/>
      <w:ind w:firstLine="200"/>
      <w:contextualSpacing/>
    </w:pPr>
    <w:rPr>
      <w:rFonts w:eastAsia="宋体"/>
      <w:snapToGrid/>
      <w:color w:val="000000"/>
      <w:sz w:val="24"/>
    </w:rPr>
  </w:style>
  <w:style w:type="paragraph" w:customStyle="1" w:styleId="a1">
    <w:name w:val="权利要求书"/>
    <w:basedOn w:val="New"/>
    <w:link w:val="af7"/>
    <w:autoRedefine/>
    <w:qFormat/>
    <w:rsid w:val="00C17C99"/>
    <w:pPr>
      <w:numPr>
        <w:numId w:val="28"/>
      </w:numPr>
      <w:snapToGrid/>
      <w:spacing w:line="240" w:lineRule="auto"/>
      <w:ind w:firstLineChars="0" w:firstLine="0"/>
      <w:contextualSpacing/>
    </w:pPr>
    <w:rPr>
      <w:rFonts w:eastAsia="宋体"/>
      <w:snapToGrid/>
      <w:color w:val="000000"/>
      <w:sz w:val="24"/>
    </w:rPr>
  </w:style>
  <w:style w:type="character" w:customStyle="1" w:styleId="New1">
    <w:name w:val="正文 New 字符"/>
    <w:basedOn w:val="a3"/>
    <w:link w:val="New"/>
    <w:rsid w:val="007C4F9C"/>
    <w:rPr>
      <w:rFonts w:eastAsia="楷体_GB2312"/>
      <w:snapToGrid w:val="0"/>
      <w:spacing w:val="6"/>
      <w:sz w:val="28"/>
    </w:rPr>
  </w:style>
  <w:style w:type="character" w:customStyle="1" w:styleId="20">
    <w:name w:val="正文2 字符"/>
    <w:basedOn w:val="New1"/>
    <w:link w:val="2"/>
    <w:rsid w:val="001B2988"/>
    <w:rPr>
      <w:rFonts w:eastAsia="楷体_GB2312"/>
      <w:snapToGrid/>
      <w:color w:val="000000"/>
      <w:spacing w:val="6"/>
      <w:sz w:val="24"/>
    </w:rPr>
  </w:style>
  <w:style w:type="character" w:customStyle="1" w:styleId="10">
    <w:name w:val="标题 1 字符"/>
    <w:basedOn w:val="a3"/>
    <w:link w:val="1"/>
    <w:rsid w:val="001A092F"/>
    <w:rPr>
      <w:rFonts w:eastAsia="黑体"/>
      <w:bCs/>
      <w:snapToGrid w:val="0"/>
      <w:color w:val="000000"/>
      <w:spacing w:val="6"/>
      <w:sz w:val="24"/>
    </w:rPr>
  </w:style>
  <w:style w:type="character" w:customStyle="1" w:styleId="af7">
    <w:name w:val="权利要求书 字符"/>
    <w:basedOn w:val="New1"/>
    <w:link w:val="a1"/>
    <w:rsid w:val="00C17C99"/>
    <w:rPr>
      <w:rFonts w:eastAsia="楷体_GB2312"/>
      <w:snapToGrid/>
      <w:color w:val="000000"/>
      <w:spacing w:val="6"/>
      <w:sz w:val="24"/>
    </w:rPr>
  </w:style>
  <w:style w:type="character" w:customStyle="1" w:styleId="af2">
    <w:name w:val="页脚 字符"/>
    <w:basedOn w:val="a3"/>
    <w:link w:val="af1"/>
    <w:uiPriority w:val="99"/>
    <w:rsid w:val="0048548C"/>
    <w:rPr>
      <w:kern w:val="2"/>
      <w:sz w:val="18"/>
    </w:rPr>
  </w:style>
  <w:style w:type="paragraph" w:customStyle="1" w:styleId="af8">
    <w:name w:val="权利要求书分部"/>
    <w:basedOn w:val="a1"/>
    <w:link w:val="af9"/>
    <w:qFormat/>
    <w:rsid w:val="00F91CA1"/>
    <w:pPr>
      <w:numPr>
        <w:ilvl w:val="1"/>
      </w:numPr>
    </w:pPr>
    <w:rPr>
      <w:color w:val="auto"/>
    </w:rPr>
  </w:style>
  <w:style w:type="character" w:customStyle="1" w:styleId="af9">
    <w:name w:val="权利要求书分部 字符"/>
    <w:basedOn w:val="a3"/>
    <w:link w:val="af8"/>
    <w:rsid w:val="00164047"/>
    <w:rPr>
      <w:rFonts w:eastAsia="楷体_GB2312"/>
      <w:snapToGrid w:val="0"/>
      <w:spacing w:val="6"/>
      <w:sz w:val="28"/>
    </w:rPr>
  </w:style>
  <w:style w:type="paragraph" w:customStyle="1" w:styleId="afa">
    <w:name w:val="附图图号"/>
    <w:basedOn w:val="a2"/>
    <w:link w:val="afb"/>
    <w:autoRedefine/>
    <w:qFormat/>
    <w:rsid w:val="002F5FF2"/>
    <w:pPr>
      <w:contextualSpacing/>
      <w:jc w:val="center"/>
    </w:pPr>
    <w:rPr>
      <w:sz w:val="24"/>
    </w:rPr>
  </w:style>
  <w:style w:type="character" w:customStyle="1" w:styleId="afb">
    <w:name w:val="附图图号 字符"/>
    <w:basedOn w:val="a3"/>
    <w:link w:val="afa"/>
    <w:rsid w:val="002F5FF2"/>
    <w:rPr>
      <w:kern w:val="2"/>
      <w:sz w:val="24"/>
    </w:rPr>
  </w:style>
  <w:style w:type="character" w:customStyle="1" w:styleId="af0">
    <w:name w:val="页眉 字符"/>
    <w:basedOn w:val="a3"/>
    <w:link w:val="af"/>
    <w:uiPriority w:val="99"/>
    <w:rsid w:val="00F96B04"/>
    <w:rPr>
      <w:kern w:val="2"/>
      <w:sz w:val="18"/>
    </w:rPr>
  </w:style>
  <w:style w:type="paragraph" w:styleId="afc">
    <w:name w:val="Title"/>
    <w:basedOn w:val="a2"/>
    <w:next w:val="a2"/>
    <w:link w:val="afd"/>
    <w:qFormat/>
    <w:rsid w:val="00C27E84"/>
    <w:pPr>
      <w:spacing w:before="120" w:after="60"/>
      <w:jc w:val="center"/>
      <w:outlineLvl w:val="0"/>
    </w:pPr>
    <w:rPr>
      <w:rFonts w:eastAsia="黑体" w:cstheme="majorBidi"/>
      <w:b/>
      <w:bCs/>
      <w:spacing w:val="20"/>
      <w:sz w:val="28"/>
      <w:szCs w:val="32"/>
    </w:rPr>
  </w:style>
  <w:style w:type="character" w:customStyle="1" w:styleId="afd">
    <w:name w:val="标题 字符"/>
    <w:basedOn w:val="a3"/>
    <w:link w:val="afc"/>
    <w:rsid w:val="00C27E84"/>
    <w:rPr>
      <w:rFonts w:eastAsia="黑体" w:cstheme="majorBidi"/>
      <w:b/>
      <w:bCs/>
      <w:spacing w:val="20"/>
      <w:kern w:val="2"/>
      <w:sz w:val="28"/>
      <w:szCs w:val="32"/>
    </w:rPr>
  </w:style>
  <w:style w:type="character" w:styleId="afe">
    <w:name w:val="Strong"/>
    <w:basedOn w:val="a3"/>
    <w:uiPriority w:val="22"/>
    <w:qFormat/>
    <w:rsid w:val="00A66C2F"/>
    <w:rPr>
      <w:b/>
      <w:bCs/>
    </w:rPr>
  </w:style>
  <w:style w:type="paragraph" w:customStyle="1" w:styleId="a0">
    <w:name w:val="附图说明"/>
    <w:basedOn w:val="af5"/>
    <w:link w:val="aff"/>
    <w:qFormat/>
    <w:rsid w:val="00C1426F"/>
    <w:pPr>
      <w:numPr>
        <w:ilvl w:val="1"/>
        <w:numId w:val="7"/>
      </w:numPr>
      <w:spacing w:beforeLines="0" w:before="0" w:afterLines="0" w:after="0" w:line="240" w:lineRule="auto"/>
      <w:ind w:leftChars="0" w:left="0" w:rightChars="0" w:right="0" w:firstLineChars="354" w:firstLine="354"/>
    </w:pPr>
    <w:rPr>
      <w:rFonts w:eastAsia="宋体"/>
      <w:szCs w:val="24"/>
      <w:lang w:val="zh-CN"/>
    </w:rPr>
  </w:style>
  <w:style w:type="character" w:customStyle="1" w:styleId="af6">
    <w:name w:val="列表段落 字符"/>
    <w:basedOn w:val="a3"/>
    <w:link w:val="af5"/>
    <w:uiPriority w:val="99"/>
    <w:rsid w:val="0034618C"/>
    <w:rPr>
      <w:rFonts w:eastAsiaTheme="minorEastAsia"/>
      <w:kern w:val="28"/>
      <w:sz w:val="24"/>
    </w:rPr>
  </w:style>
  <w:style w:type="character" w:customStyle="1" w:styleId="aff">
    <w:name w:val="附图说明 字符"/>
    <w:basedOn w:val="af6"/>
    <w:link w:val="a0"/>
    <w:rsid w:val="00C1426F"/>
    <w:rPr>
      <w:rFonts w:eastAsiaTheme="minorEastAsia"/>
      <w:kern w:val="28"/>
      <w:sz w:val="24"/>
      <w:szCs w:val="24"/>
      <w:lang w:val="zh-CN"/>
    </w:rPr>
  </w:style>
  <w:style w:type="character" w:styleId="aff0">
    <w:name w:val="line number"/>
    <w:basedOn w:val="a3"/>
    <w:rsid w:val="008C3242"/>
  </w:style>
  <w:style w:type="numbering" w:customStyle="1" w:styleId="a">
    <w:name w:val="权利要求书的特殊列表样式"/>
    <w:uiPriority w:val="99"/>
    <w:rsid w:val="00C17C99"/>
    <w:pPr>
      <w:numPr>
        <w:numId w:val="15"/>
      </w:numPr>
    </w:pPr>
  </w:style>
  <w:style w:type="character" w:customStyle="1" w:styleId="40">
    <w:name w:val="标题 4 字符"/>
    <w:basedOn w:val="a3"/>
    <w:link w:val="4"/>
    <w:semiHidden/>
    <w:rsid w:val="00E21CA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f1">
    <w:name w:val="Normal (Web)"/>
    <w:basedOn w:val="a2"/>
    <w:uiPriority w:val="99"/>
    <w:unhideWhenUsed/>
    <w:rsid w:val="000632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0">
    <w:name w:val="标题 3 字符"/>
    <w:basedOn w:val="a3"/>
    <w:link w:val="3"/>
    <w:semiHidden/>
    <w:rsid w:val="00F73BC3"/>
    <w:rPr>
      <w:b/>
      <w:bCs/>
      <w:kern w:val="2"/>
      <w:sz w:val="32"/>
      <w:szCs w:val="32"/>
    </w:rPr>
  </w:style>
  <w:style w:type="paragraph" w:styleId="aff2">
    <w:name w:val="Revision"/>
    <w:hidden/>
    <w:uiPriority w:val="99"/>
    <w:semiHidden/>
    <w:rsid w:val="00584591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5895;&#27468;&#30828;&#30424;\PC&#21516;&#27493;\GitHub\Claude-Patent-Creator\&#27979;&#35797;&#26679;&#26412;\&#36755;&#20986;\&#30003;&#35831;&#25991;&#20214;\&#19987;&#21033;&#25991;&#20214;&#27169;&#29256;&#36866;&#29992;&#32418;&#22362;&#26524;-&#25688;&#35201;&#21518;&#32622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BAB424-88B8-4803-B8B8-279EF0EC4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专利文件模版适用红坚果-摘要后置.dotx</Template>
  <TotalTime>97</TotalTime>
  <Pages>7</Pages>
  <Words>205</Words>
  <Characters>1169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微软中国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异构多源医学影像辐射剂量计算方法及系统</dc:title>
  <dc:subject>中国发明专利申请文件</dc:subject>
  <dc:creator>haojing Zhou</dc:creator>
  <cp:keywords/>
  <cp:lastModifiedBy>haojing Zhou</cp:lastModifiedBy>
  <cp:revision>11</cp:revision>
  <cp:lastPrinted>1899-12-31T16:00:00Z</cp:lastPrinted>
  <dcterms:created xsi:type="dcterms:W3CDTF">2026-08-22T07:59:00Z</dcterms:created>
  <dcterms:modified xsi:type="dcterms:W3CDTF">2026-09-24T17:39:00Z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2052-8.1.0.3260</vt:lpwstr>
  </property>
</Properties>
</file>